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17913" w14:textId="5C82F5D4" w:rsidR="005B5242" w:rsidRPr="009A2E56" w:rsidRDefault="005B5242">
      <w:pPr>
        <w:rPr>
          <w:rFonts w:ascii="Trebuchet MS" w:hAnsi="Trebuchet MS"/>
        </w:rPr>
      </w:pPr>
    </w:p>
    <w:tbl>
      <w:tblPr>
        <w:tblpPr w:leftFromText="187" w:rightFromText="187" w:bottomFromText="720" w:vertAnchor="page" w:horzAnchor="margin" w:tblpY="2342"/>
        <w:tblW w:w="5000" w:type="pct"/>
        <w:tblCellMar>
          <w:left w:w="288" w:type="dxa"/>
          <w:right w:w="288" w:type="dxa"/>
        </w:tblCellMar>
        <w:tblLook w:val="04A0" w:firstRow="1" w:lastRow="0" w:firstColumn="1" w:lastColumn="0" w:noHBand="0" w:noVBand="1"/>
      </w:tblPr>
      <w:tblGrid>
        <w:gridCol w:w="10080"/>
      </w:tblGrid>
      <w:tr w:rsidR="00D34AB6" w:rsidRPr="00762590" w14:paraId="59B37007" w14:textId="77777777" w:rsidTr="00B41EAA">
        <w:tc>
          <w:tcPr>
            <w:tcW w:w="10080" w:type="dxa"/>
          </w:tcPr>
          <w:sdt>
            <w:sdtPr>
              <w:rPr>
                <w:rFonts w:ascii="Trebuchet MS" w:hAnsi="Trebuchet MS"/>
                <w:b/>
                <w:bCs/>
                <w:sz w:val="48"/>
                <w:szCs w:val="40"/>
                <w:lang w:val="pt-PT"/>
              </w:rPr>
              <w:alias w:val="Title"/>
              <w:id w:val="-308007970"/>
              <w:placeholder>
                <w:docPart w:val="DC7DB5C510EA4165A67ECF1DCD4D8ABB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77AA4203" w14:textId="2C4B41F2" w:rsidR="00D34AB6" w:rsidRPr="00B41EAA" w:rsidRDefault="00B41EAA" w:rsidP="00D34AB6">
                <w:pPr>
                  <w:pStyle w:val="Ttulo"/>
                  <w:jc w:val="center"/>
                  <w:rPr>
                    <w:rFonts w:ascii="Trebuchet MS" w:hAnsi="Trebuchet MS"/>
                    <w:b/>
                    <w:bCs/>
                    <w:sz w:val="96"/>
                    <w:lang w:val="pt-PT"/>
                  </w:rPr>
                </w:pPr>
                <w:proofErr w:type="spellStart"/>
                <w:r w:rsidRPr="00B41EAA">
                  <w:rPr>
                    <w:rFonts w:ascii="Trebuchet MS" w:hAnsi="Trebuchet MS"/>
                    <w:b/>
                    <w:bCs/>
                    <w:sz w:val="48"/>
                    <w:szCs w:val="40"/>
                    <w:lang w:val="pt-PT"/>
                  </w:rPr>
                  <w:t>Advanced</w:t>
                </w:r>
                <w:proofErr w:type="spellEnd"/>
                <w:r w:rsidRPr="00B41EAA">
                  <w:rPr>
                    <w:rFonts w:ascii="Trebuchet MS" w:hAnsi="Trebuchet MS"/>
                    <w:b/>
                    <w:bCs/>
                    <w:sz w:val="48"/>
                    <w:szCs w:val="40"/>
                    <w:lang w:val="pt-PT"/>
                  </w:rPr>
                  <w:t xml:space="preserve"> </w:t>
                </w:r>
                <w:proofErr w:type="spellStart"/>
                <w:r w:rsidRPr="00B41EAA">
                  <w:rPr>
                    <w:rFonts w:ascii="Trebuchet MS" w:hAnsi="Trebuchet MS"/>
                    <w:b/>
                    <w:bCs/>
                    <w:sz w:val="48"/>
                    <w:szCs w:val="40"/>
                    <w:lang w:val="pt-PT"/>
                  </w:rPr>
                  <w:t>Database</w:t>
                </w:r>
                <w:proofErr w:type="spellEnd"/>
                <w:r w:rsidRPr="00B41EAA">
                  <w:rPr>
                    <w:rFonts w:ascii="Trebuchet MS" w:hAnsi="Trebuchet MS"/>
                    <w:b/>
                    <w:bCs/>
                    <w:sz w:val="48"/>
                    <w:szCs w:val="40"/>
                    <w:lang w:val="pt-PT"/>
                  </w:rPr>
                  <w:t xml:space="preserve"> </w:t>
                </w:r>
                <w:proofErr w:type="spellStart"/>
                <w:r w:rsidRPr="00B41EAA">
                  <w:rPr>
                    <w:rFonts w:ascii="Trebuchet MS" w:hAnsi="Trebuchet MS"/>
                    <w:b/>
                    <w:bCs/>
                    <w:sz w:val="48"/>
                    <w:szCs w:val="40"/>
                    <w:lang w:val="pt-PT"/>
                  </w:rPr>
                  <w:t>Systems</w:t>
                </w:r>
                <w:proofErr w:type="spellEnd"/>
                <w:r w:rsidRPr="00B41EAA">
                  <w:rPr>
                    <w:rFonts w:ascii="Trebuchet MS" w:hAnsi="Trebuchet MS"/>
                    <w:b/>
                    <w:bCs/>
                    <w:sz w:val="48"/>
                    <w:szCs w:val="40"/>
                    <w:lang w:val="pt-PT"/>
                  </w:rPr>
                  <w:t xml:space="preserve"> (COM519) Rodrigo Queiroga Amaral</w:t>
                </w:r>
              </w:p>
            </w:sdtContent>
          </w:sdt>
        </w:tc>
      </w:tr>
      <w:tr w:rsidR="00D34AB6" w:rsidRPr="00762590" w14:paraId="766644B4" w14:textId="77777777" w:rsidTr="00B41EAA">
        <w:tc>
          <w:tcPr>
            <w:tcW w:w="0" w:type="auto"/>
            <w:vAlign w:val="bottom"/>
          </w:tcPr>
          <w:p w14:paraId="53DD933C" w14:textId="563C5DA3" w:rsidR="00D34AB6" w:rsidRPr="00B41EAA" w:rsidRDefault="00D34AB6" w:rsidP="00D34AB6">
            <w:pPr>
              <w:pStyle w:val="Subttulo"/>
              <w:jc w:val="center"/>
              <w:rPr>
                <w:rFonts w:ascii="Trebuchet MS" w:hAnsi="Trebuchet MS"/>
                <w:sz w:val="36"/>
                <w:szCs w:val="36"/>
                <w:lang w:val="pt-PT"/>
              </w:rPr>
            </w:pPr>
          </w:p>
        </w:tc>
      </w:tr>
      <w:tr w:rsidR="00D34AB6" w:rsidRPr="00762590" w14:paraId="173E9313" w14:textId="77777777" w:rsidTr="00B41EAA">
        <w:tc>
          <w:tcPr>
            <w:tcW w:w="0" w:type="auto"/>
            <w:vAlign w:val="bottom"/>
          </w:tcPr>
          <w:p w14:paraId="4C669A69" w14:textId="77777777" w:rsidR="00D34AB6" w:rsidRPr="00B41EAA" w:rsidRDefault="00D34AB6" w:rsidP="00D34AB6">
            <w:pPr>
              <w:rPr>
                <w:rFonts w:ascii="Trebuchet MS" w:hAnsi="Trebuchet MS"/>
                <w:lang w:val="pt-PT"/>
              </w:rPr>
            </w:pPr>
          </w:p>
        </w:tc>
      </w:tr>
      <w:tr w:rsidR="00D34AB6" w:rsidRPr="009A2E56" w14:paraId="35943A0B" w14:textId="77777777" w:rsidTr="00B41EAA">
        <w:tc>
          <w:tcPr>
            <w:tcW w:w="0" w:type="auto"/>
            <w:vAlign w:val="bottom"/>
          </w:tcPr>
          <w:p w14:paraId="3D758416" w14:textId="210718D6" w:rsidR="00D34AB6" w:rsidRPr="000D78B8" w:rsidRDefault="00673126" w:rsidP="000D78B8">
            <w:pPr>
              <w:pStyle w:val="Ttulo2"/>
              <w:rPr>
                <w:rFonts w:ascii="Trebuchet MS" w:hAnsi="Trebuchet MS"/>
              </w:rPr>
            </w:pPr>
            <w:r w:rsidRPr="000D78B8">
              <w:rPr>
                <w:rFonts w:ascii="Trebuchet MS" w:hAnsi="Trebuchet MS"/>
                <w:color w:val="auto"/>
              </w:rPr>
              <w:t xml:space="preserve">Link to </w:t>
            </w:r>
            <w:r w:rsidR="00772806">
              <w:rPr>
                <w:rFonts w:ascii="Trebuchet MS" w:hAnsi="Trebuchet MS"/>
                <w:color w:val="auto"/>
              </w:rPr>
              <w:t xml:space="preserve">local </w:t>
            </w:r>
            <w:r w:rsidRPr="000D78B8">
              <w:rPr>
                <w:rFonts w:ascii="Trebuchet MS" w:hAnsi="Trebuchet MS"/>
                <w:color w:val="auto"/>
              </w:rPr>
              <w:t>web</w:t>
            </w:r>
            <w:r w:rsidR="000C27B5" w:rsidRPr="000D78B8">
              <w:rPr>
                <w:rFonts w:ascii="Trebuchet MS" w:hAnsi="Trebuchet MS"/>
                <w:color w:val="auto"/>
              </w:rPr>
              <w:t xml:space="preserve"> application:</w:t>
            </w:r>
            <w:r w:rsidR="000C27B5" w:rsidRPr="000D78B8">
              <w:rPr>
                <w:rFonts w:ascii="Trebuchet MS" w:hAnsi="Trebuchet MS"/>
              </w:rPr>
              <w:t xml:space="preserve"> </w:t>
            </w:r>
            <w:hyperlink r:id="rId11" w:history="1">
              <w:r w:rsidR="000C27B5" w:rsidRPr="000D78B8">
                <w:rPr>
                  <w:rStyle w:val="Hiperligao"/>
                  <w:rFonts w:ascii="Trebuchet MS" w:hAnsi="Trebuchet MS"/>
                </w:rPr>
                <w:t>http://localhost:3000/home</w:t>
              </w:r>
            </w:hyperlink>
          </w:p>
          <w:p w14:paraId="2C6756EC" w14:textId="235D2043" w:rsidR="000C27B5" w:rsidRDefault="000C27B5" w:rsidP="000D78B8">
            <w:pPr>
              <w:pStyle w:val="Ttulo2"/>
            </w:pPr>
            <w:r w:rsidRPr="000D78B8">
              <w:rPr>
                <w:rFonts w:ascii="Trebuchet MS" w:hAnsi="Trebuchet MS"/>
                <w:color w:val="auto"/>
              </w:rPr>
              <w:t xml:space="preserve">Link to </w:t>
            </w:r>
            <w:proofErr w:type="spellStart"/>
            <w:r w:rsidR="00FE1E7D" w:rsidRPr="000D78B8">
              <w:rPr>
                <w:rFonts w:ascii="Trebuchet MS" w:hAnsi="Trebuchet MS"/>
                <w:color w:val="auto"/>
              </w:rPr>
              <w:t>G</w:t>
            </w:r>
            <w:r w:rsidRPr="000D78B8">
              <w:rPr>
                <w:rFonts w:ascii="Trebuchet MS" w:hAnsi="Trebuchet MS"/>
                <w:color w:val="auto"/>
              </w:rPr>
              <w:t>it</w:t>
            </w:r>
            <w:r w:rsidR="00FE1E7D" w:rsidRPr="000D78B8">
              <w:rPr>
                <w:rFonts w:ascii="Trebuchet MS" w:hAnsi="Trebuchet MS"/>
                <w:color w:val="auto"/>
              </w:rPr>
              <w:t>h</w:t>
            </w:r>
            <w:r w:rsidRPr="000D78B8">
              <w:rPr>
                <w:rFonts w:ascii="Trebuchet MS" w:hAnsi="Trebuchet MS"/>
                <w:color w:val="auto"/>
              </w:rPr>
              <w:t>ub</w:t>
            </w:r>
            <w:proofErr w:type="spellEnd"/>
            <w:r w:rsidRPr="000D78B8">
              <w:rPr>
                <w:rFonts w:ascii="Trebuchet MS" w:hAnsi="Trebuchet MS"/>
                <w:color w:val="auto"/>
              </w:rPr>
              <w:t xml:space="preserve"> </w:t>
            </w:r>
            <w:r w:rsidR="00FE1E7D" w:rsidRPr="000D78B8">
              <w:rPr>
                <w:rFonts w:ascii="Trebuchet MS" w:hAnsi="Trebuchet MS"/>
                <w:color w:val="auto"/>
              </w:rPr>
              <w:t>r</w:t>
            </w:r>
            <w:r w:rsidRPr="000D78B8">
              <w:rPr>
                <w:rFonts w:ascii="Trebuchet MS" w:hAnsi="Trebuchet MS"/>
                <w:color w:val="auto"/>
              </w:rPr>
              <w:t>epository</w:t>
            </w:r>
            <w:r w:rsidR="00FE1E7D" w:rsidRPr="000D78B8">
              <w:rPr>
                <w:rFonts w:ascii="Trebuchet MS" w:hAnsi="Trebuchet MS"/>
                <w:color w:val="auto"/>
              </w:rPr>
              <w:t xml:space="preserve">: </w:t>
            </w:r>
            <w:hyperlink r:id="rId12" w:history="1">
              <w:r w:rsidR="00324101" w:rsidRPr="000D78B8">
                <w:rPr>
                  <w:rStyle w:val="Hiperligao"/>
                  <w:rFonts w:ascii="Trebuchet MS" w:hAnsi="Trebuchet MS"/>
                </w:rPr>
                <w:t>https://github.com/RQAmaral/ADVANCED_DATABASE_SYSTEMS_COM519_ASSESSMENT</w:t>
              </w:r>
            </w:hyperlink>
          </w:p>
          <w:p w14:paraId="71752187" w14:textId="4F2DD593" w:rsidR="00324101" w:rsidRPr="009A2E56" w:rsidRDefault="00324101" w:rsidP="00EB5096">
            <w:pPr>
              <w:rPr>
                <w:rFonts w:ascii="Trebuchet MS" w:hAnsi="Trebuchet MS"/>
              </w:rPr>
            </w:pPr>
          </w:p>
        </w:tc>
      </w:tr>
    </w:tbl>
    <w:p w14:paraId="1A5631A0" w14:textId="39CCCB63" w:rsidR="00747E19" w:rsidRDefault="00747E19" w:rsidP="00FE4316">
      <w:pPr>
        <w:pStyle w:val="Ttulo1"/>
        <w:rPr>
          <w:rFonts w:ascii="Trebuchet MS" w:hAnsi="Trebuchet MS"/>
          <w:b/>
          <w:sz w:val="40"/>
        </w:rPr>
      </w:pPr>
      <w:bookmarkStart w:id="0" w:name="_Toc473039571"/>
    </w:p>
    <w:p w14:paraId="00A372DB" w14:textId="77777777" w:rsidR="000D78B8" w:rsidRPr="000D78B8" w:rsidRDefault="000D78B8" w:rsidP="000D78B8"/>
    <w:p w14:paraId="19DB9F15" w14:textId="77777777" w:rsidR="00DF1E4E" w:rsidRDefault="00DF1E4E" w:rsidP="00DF1E4E"/>
    <w:p w14:paraId="5FFD8566" w14:textId="77777777" w:rsidR="00DF1E4E" w:rsidRDefault="00DF1E4E" w:rsidP="00DF1E4E"/>
    <w:p w14:paraId="65CBC8B3" w14:textId="77777777" w:rsidR="00DF1E4E" w:rsidRDefault="00DF1E4E" w:rsidP="00DF1E4E"/>
    <w:p w14:paraId="73E738E5" w14:textId="77777777" w:rsidR="00DF1E4E" w:rsidRDefault="00DF1E4E" w:rsidP="00DF1E4E"/>
    <w:p w14:paraId="7D18C62A" w14:textId="77777777" w:rsidR="00DF1E4E" w:rsidRDefault="00DF1E4E" w:rsidP="00DF1E4E"/>
    <w:p w14:paraId="63ABE78D" w14:textId="77777777" w:rsidR="00DF1E4E" w:rsidRDefault="00DF1E4E" w:rsidP="00DF1E4E"/>
    <w:p w14:paraId="70CB703C" w14:textId="77777777" w:rsidR="00DF1E4E" w:rsidRPr="00DF1E4E" w:rsidRDefault="00DF1E4E" w:rsidP="00DF1E4E"/>
    <w:p w14:paraId="6BF97415" w14:textId="0EFFECAC" w:rsidR="00265376" w:rsidRDefault="00265376" w:rsidP="00265376">
      <w:pPr>
        <w:rPr>
          <w:rFonts w:ascii="Trebuchet MS" w:hAnsi="Trebuchet MS"/>
        </w:rPr>
      </w:pPr>
    </w:p>
    <w:p w14:paraId="0B272D46" w14:textId="77777777" w:rsidR="00C562F4" w:rsidRPr="009A2E56" w:rsidRDefault="00C562F4" w:rsidP="00265376">
      <w:pPr>
        <w:rPr>
          <w:rFonts w:ascii="Trebuchet MS" w:hAnsi="Trebuchet MS"/>
        </w:rPr>
      </w:pPr>
    </w:p>
    <w:p w14:paraId="490D704D" w14:textId="47CCE411" w:rsidR="007024E4" w:rsidRPr="009A2E56" w:rsidRDefault="007024E4" w:rsidP="00FE4316">
      <w:pPr>
        <w:pStyle w:val="Ttulo1"/>
        <w:rPr>
          <w:rFonts w:ascii="Trebuchet MS" w:hAnsi="Trebuchet MS"/>
          <w:b/>
          <w:sz w:val="40"/>
        </w:rPr>
      </w:pPr>
      <w:r w:rsidRPr="009A2E56">
        <w:rPr>
          <w:rFonts w:ascii="Trebuchet MS" w:hAnsi="Trebuchet MS"/>
          <w:b/>
          <w:sz w:val="40"/>
        </w:rPr>
        <w:lastRenderedPageBreak/>
        <w:t>Introduction</w:t>
      </w:r>
    </w:p>
    <w:p w14:paraId="61632D98" w14:textId="0CE93E89" w:rsidR="008A4570" w:rsidRDefault="001B6103" w:rsidP="00E20FC7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Hospitality is important </w:t>
      </w:r>
      <w:r w:rsidR="00286CD0">
        <w:rPr>
          <w:rFonts w:ascii="Trebuchet MS" w:hAnsi="Trebuchet MS"/>
          <w:sz w:val="28"/>
          <w:szCs w:val="28"/>
        </w:rPr>
        <w:t xml:space="preserve">in every country, it is an industry that allows for other people to feel comfortable </w:t>
      </w:r>
      <w:r w:rsidR="00B10C9B">
        <w:rPr>
          <w:rFonts w:ascii="Trebuchet MS" w:hAnsi="Trebuchet MS"/>
          <w:sz w:val="28"/>
          <w:szCs w:val="28"/>
        </w:rPr>
        <w:t xml:space="preserve">when they are not in their usual area. It spans many </w:t>
      </w:r>
      <w:r w:rsidR="00EE5DC4">
        <w:rPr>
          <w:rFonts w:ascii="Trebuchet MS" w:hAnsi="Trebuchet MS"/>
          <w:sz w:val="28"/>
          <w:szCs w:val="28"/>
        </w:rPr>
        <w:t xml:space="preserve">industries, from restaurants to hotels. Restaurants need to make people feel satisfied </w:t>
      </w:r>
      <w:r w:rsidR="00017BB5">
        <w:rPr>
          <w:rFonts w:ascii="Trebuchet MS" w:hAnsi="Trebuchet MS"/>
          <w:sz w:val="28"/>
          <w:szCs w:val="28"/>
        </w:rPr>
        <w:t xml:space="preserve">and hotels strive to be </w:t>
      </w:r>
      <w:r w:rsidR="00267D81">
        <w:rPr>
          <w:rFonts w:ascii="Trebuchet MS" w:hAnsi="Trebuchet MS"/>
          <w:sz w:val="28"/>
          <w:szCs w:val="28"/>
        </w:rPr>
        <w:t xml:space="preserve">like a home away from home. </w:t>
      </w:r>
    </w:p>
    <w:p w14:paraId="7C202793" w14:textId="655A9460" w:rsidR="00267D81" w:rsidRDefault="00E4485B" w:rsidP="00E20FC7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Almost every industry uses technology to aid their workers in their tasks, allowing the service to be more efficient</w:t>
      </w:r>
      <w:r w:rsidR="003245EA">
        <w:rPr>
          <w:rFonts w:ascii="Trebuchet MS" w:hAnsi="Trebuchet MS"/>
          <w:sz w:val="28"/>
          <w:szCs w:val="28"/>
        </w:rPr>
        <w:t xml:space="preserve">. Hotels are one </w:t>
      </w:r>
      <w:r w:rsidR="009F0FAB">
        <w:rPr>
          <w:rFonts w:ascii="Trebuchet MS" w:hAnsi="Trebuchet MS"/>
          <w:sz w:val="28"/>
          <w:szCs w:val="28"/>
        </w:rPr>
        <w:t xml:space="preserve">such industry, using technology to </w:t>
      </w:r>
      <w:r w:rsidR="00AF452A">
        <w:rPr>
          <w:rFonts w:ascii="Trebuchet MS" w:hAnsi="Trebuchet MS"/>
          <w:sz w:val="28"/>
          <w:szCs w:val="28"/>
        </w:rPr>
        <w:t>keep track of everything from payments to room service.</w:t>
      </w:r>
    </w:p>
    <w:p w14:paraId="5CBAD420" w14:textId="6B1FAE12" w:rsidR="00D24742" w:rsidRDefault="00AF452A" w:rsidP="00E20FC7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The goal of this app is</w:t>
      </w:r>
      <w:r w:rsidR="00A5458C">
        <w:rPr>
          <w:rFonts w:ascii="Trebuchet MS" w:hAnsi="Trebuchet MS"/>
          <w:sz w:val="28"/>
          <w:szCs w:val="28"/>
        </w:rPr>
        <w:t xml:space="preserve"> for the users</w:t>
      </w:r>
      <w:r>
        <w:rPr>
          <w:rFonts w:ascii="Trebuchet MS" w:hAnsi="Trebuchet MS"/>
          <w:sz w:val="28"/>
          <w:szCs w:val="28"/>
        </w:rPr>
        <w:t xml:space="preserve"> to be </w:t>
      </w:r>
      <w:r w:rsidR="00A5458C">
        <w:rPr>
          <w:rFonts w:ascii="Trebuchet MS" w:hAnsi="Trebuchet MS"/>
          <w:sz w:val="28"/>
          <w:szCs w:val="28"/>
        </w:rPr>
        <w:t>able to see the rooms</w:t>
      </w:r>
      <w:r w:rsidR="00B13BCB">
        <w:rPr>
          <w:rFonts w:ascii="Trebuchet MS" w:hAnsi="Trebuchet MS"/>
          <w:sz w:val="28"/>
          <w:szCs w:val="28"/>
        </w:rPr>
        <w:t xml:space="preserve">, add </w:t>
      </w:r>
      <w:r w:rsidR="000C7215">
        <w:rPr>
          <w:rFonts w:ascii="Trebuchet MS" w:hAnsi="Trebuchet MS"/>
          <w:sz w:val="28"/>
          <w:szCs w:val="28"/>
        </w:rPr>
        <w:t xml:space="preserve">new room reservations and just provide information on the rooms </w:t>
      </w:r>
      <w:r w:rsidR="00F45C24">
        <w:rPr>
          <w:rFonts w:ascii="Trebuchet MS" w:hAnsi="Trebuchet MS"/>
          <w:sz w:val="28"/>
          <w:szCs w:val="28"/>
        </w:rPr>
        <w:t>in general</w:t>
      </w:r>
      <w:r w:rsidR="00D24742">
        <w:rPr>
          <w:rFonts w:ascii="Trebuchet MS" w:hAnsi="Trebuchet MS"/>
          <w:sz w:val="28"/>
          <w:szCs w:val="28"/>
        </w:rPr>
        <w:t>.</w:t>
      </w:r>
    </w:p>
    <w:p w14:paraId="61709A75" w14:textId="1D9469F5" w:rsidR="00AF452A" w:rsidRDefault="00D24742" w:rsidP="00E20FC7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T</w:t>
      </w:r>
      <w:r w:rsidR="00F45C24">
        <w:rPr>
          <w:rFonts w:ascii="Trebuchet MS" w:hAnsi="Trebuchet MS"/>
          <w:sz w:val="28"/>
          <w:szCs w:val="28"/>
        </w:rPr>
        <w:t xml:space="preserve">he ultimate goal </w:t>
      </w:r>
      <w:r>
        <w:rPr>
          <w:rFonts w:ascii="Trebuchet MS" w:hAnsi="Trebuchet MS"/>
          <w:sz w:val="28"/>
          <w:szCs w:val="28"/>
        </w:rPr>
        <w:t>for</w:t>
      </w:r>
      <w:r w:rsidR="00F45C24">
        <w:rPr>
          <w:rFonts w:ascii="Trebuchet MS" w:hAnsi="Trebuchet MS"/>
          <w:sz w:val="28"/>
          <w:szCs w:val="28"/>
        </w:rPr>
        <w:t xml:space="preserve"> the app </w:t>
      </w:r>
      <w:r>
        <w:rPr>
          <w:rFonts w:ascii="Trebuchet MS" w:hAnsi="Trebuchet MS"/>
          <w:sz w:val="28"/>
          <w:szCs w:val="28"/>
        </w:rPr>
        <w:t xml:space="preserve">is </w:t>
      </w:r>
      <w:r w:rsidR="00F45C24">
        <w:rPr>
          <w:rFonts w:ascii="Trebuchet MS" w:hAnsi="Trebuchet MS"/>
          <w:sz w:val="28"/>
          <w:szCs w:val="28"/>
        </w:rPr>
        <w:t xml:space="preserve">to be used in </w:t>
      </w:r>
      <w:r w:rsidR="00345024">
        <w:rPr>
          <w:rFonts w:ascii="Trebuchet MS" w:hAnsi="Trebuchet MS"/>
          <w:sz w:val="28"/>
          <w:szCs w:val="28"/>
        </w:rPr>
        <w:t xml:space="preserve">hotels, by </w:t>
      </w:r>
      <w:r w:rsidR="00AE0ECA">
        <w:rPr>
          <w:rFonts w:ascii="Trebuchet MS" w:hAnsi="Trebuchet MS"/>
          <w:sz w:val="28"/>
          <w:szCs w:val="28"/>
        </w:rPr>
        <w:t xml:space="preserve">housekeeping </w:t>
      </w:r>
      <w:r w:rsidR="00345024">
        <w:rPr>
          <w:rFonts w:ascii="Trebuchet MS" w:hAnsi="Trebuchet MS"/>
          <w:sz w:val="28"/>
          <w:szCs w:val="28"/>
        </w:rPr>
        <w:t xml:space="preserve">staff and managers alike, in order to </w:t>
      </w:r>
      <w:r w:rsidR="00765952">
        <w:rPr>
          <w:rFonts w:ascii="Trebuchet MS" w:hAnsi="Trebuchet MS"/>
          <w:sz w:val="28"/>
          <w:szCs w:val="28"/>
        </w:rPr>
        <w:t>keep track of the sta</w:t>
      </w:r>
      <w:r>
        <w:rPr>
          <w:rFonts w:ascii="Trebuchet MS" w:hAnsi="Trebuchet MS"/>
          <w:sz w:val="28"/>
          <w:szCs w:val="28"/>
        </w:rPr>
        <w:t>tus of each room in real time</w:t>
      </w:r>
      <w:r w:rsidR="00AE0ECA">
        <w:rPr>
          <w:rFonts w:ascii="Trebuchet MS" w:hAnsi="Trebuchet MS"/>
          <w:sz w:val="28"/>
          <w:szCs w:val="28"/>
        </w:rPr>
        <w:t xml:space="preserve">, as </w:t>
      </w:r>
      <w:r w:rsidR="005F1902">
        <w:rPr>
          <w:rFonts w:ascii="Trebuchet MS" w:hAnsi="Trebuchet MS"/>
          <w:sz w:val="28"/>
          <w:szCs w:val="28"/>
        </w:rPr>
        <w:t xml:space="preserve">a way to </w:t>
      </w:r>
      <w:r w:rsidR="008D66C4">
        <w:rPr>
          <w:rFonts w:ascii="Trebuchet MS" w:hAnsi="Trebuchet MS"/>
          <w:sz w:val="28"/>
          <w:szCs w:val="28"/>
        </w:rPr>
        <w:t>make the housekeeping process as efficient as possible, and keep its cost controlled</w:t>
      </w:r>
      <w:r w:rsidR="00AA48B8">
        <w:rPr>
          <w:rFonts w:ascii="Trebuchet MS" w:hAnsi="Trebuchet MS"/>
          <w:sz w:val="28"/>
          <w:szCs w:val="28"/>
        </w:rPr>
        <w:t>.</w:t>
      </w:r>
    </w:p>
    <w:bookmarkEnd w:id="0"/>
    <w:p w14:paraId="7314BFB4" w14:textId="58344917" w:rsidR="00193A3E" w:rsidRPr="009A2E56" w:rsidRDefault="00F02178" w:rsidP="00193A3E">
      <w:pPr>
        <w:rPr>
          <w:rFonts w:ascii="Trebuchet MS" w:eastAsiaTheme="majorEastAsia" w:hAnsi="Trebuchet MS" w:cstheme="majorBidi"/>
          <w:b/>
          <w:bCs/>
          <w:i/>
          <w:color w:val="6076B4" w:themeColor="accent1"/>
          <w:sz w:val="40"/>
          <w:szCs w:val="32"/>
        </w:rPr>
      </w:pPr>
      <w:r>
        <w:rPr>
          <w:rFonts w:ascii="Trebuchet MS" w:eastAsiaTheme="majorEastAsia" w:hAnsi="Trebuchet MS" w:cstheme="majorBidi"/>
          <w:b/>
          <w:bCs/>
          <w:i/>
          <w:color w:val="6076B4" w:themeColor="accent1"/>
          <w:sz w:val="40"/>
          <w:szCs w:val="32"/>
        </w:rPr>
        <w:t>System Overview</w:t>
      </w:r>
    </w:p>
    <w:p w14:paraId="1A2EE8F0" w14:textId="50D6D2D8" w:rsidR="00895308" w:rsidRDefault="00D12089" w:rsidP="004037A9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The flow of the system is </w:t>
      </w:r>
      <w:r w:rsidR="009F3B47">
        <w:rPr>
          <w:rFonts w:ascii="Trebuchet MS" w:hAnsi="Trebuchet MS"/>
          <w:sz w:val="28"/>
          <w:szCs w:val="28"/>
        </w:rPr>
        <w:t xml:space="preserve">simple: It brings forth information </w:t>
      </w:r>
      <w:r w:rsidR="00A61EA3">
        <w:rPr>
          <w:rFonts w:ascii="Trebuchet MS" w:hAnsi="Trebuchet MS"/>
          <w:sz w:val="28"/>
          <w:szCs w:val="28"/>
        </w:rPr>
        <w:t xml:space="preserve">from the database and allows the user to interact </w:t>
      </w:r>
      <w:r w:rsidR="00B41696">
        <w:rPr>
          <w:rFonts w:ascii="Trebuchet MS" w:hAnsi="Trebuchet MS"/>
          <w:sz w:val="28"/>
          <w:szCs w:val="28"/>
        </w:rPr>
        <w:t>with the information in the database</w:t>
      </w:r>
      <w:r w:rsidR="00973B15">
        <w:rPr>
          <w:rFonts w:ascii="Trebuchet MS" w:hAnsi="Trebuchet MS"/>
          <w:sz w:val="28"/>
          <w:szCs w:val="28"/>
        </w:rPr>
        <w:t>.</w:t>
      </w:r>
    </w:p>
    <w:p w14:paraId="1740C82E" w14:textId="6E457E7E" w:rsidR="00973B15" w:rsidRDefault="00973B15" w:rsidP="004037A9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On a deeper level, </w:t>
      </w:r>
      <w:r w:rsidR="00620FEF">
        <w:rPr>
          <w:rFonts w:ascii="Trebuchet MS" w:hAnsi="Trebuchet MS"/>
          <w:sz w:val="28"/>
          <w:szCs w:val="28"/>
        </w:rPr>
        <w:t>the application connects</w:t>
      </w:r>
      <w:r w:rsidR="00C01B6E">
        <w:rPr>
          <w:rFonts w:ascii="Trebuchet MS" w:hAnsi="Trebuchet MS"/>
          <w:sz w:val="28"/>
          <w:szCs w:val="28"/>
        </w:rPr>
        <w:t xml:space="preserve"> </w:t>
      </w:r>
      <w:r w:rsidR="00E85FBA">
        <w:rPr>
          <w:rFonts w:ascii="Trebuchet MS" w:hAnsi="Trebuchet MS"/>
          <w:sz w:val="28"/>
          <w:szCs w:val="28"/>
        </w:rPr>
        <w:t xml:space="preserve">to </w:t>
      </w:r>
      <w:r w:rsidR="0023613F">
        <w:rPr>
          <w:rFonts w:ascii="Trebuchet MS" w:hAnsi="Trebuchet MS"/>
          <w:sz w:val="28"/>
          <w:szCs w:val="28"/>
        </w:rPr>
        <w:t>a MongoDB</w:t>
      </w:r>
      <w:r w:rsidR="00F02B6E">
        <w:rPr>
          <w:rFonts w:ascii="Trebuchet MS" w:hAnsi="Trebuchet MS"/>
          <w:sz w:val="28"/>
          <w:szCs w:val="28"/>
        </w:rPr>
        <w:t xml:space="preserve"> Atlas database </w:t>
      </w:r>
      <w:r w:rsidR="001B415A">
        <w:rPr>
          <w:rFonts w:ascii="Trebuchet MS" w:hAnsi="Trebuchet MS"/>
          <w:sz w:val="28"/>
          <w:szCs w:val="28"/>
        </w:rPr>
        <w:t xml:space="preserve">through the mongo.js file, which is then imported into </w:t>
      </w:r>
      <w:r w:rsidR="006F277F">
        <w:rPr>
          <w:rFonts w:ascii="Trebuchet MS" w:hAnsi="Trebuchet MS"/>
          <w:sz w:val="28"/>
          <w:szCs w:val="28"/>
        </w:rPr>
        <w:t>index.js, and used in every exchange of information</w:t>
      </w:r>
      <w:r w:rsidR="002439AD">
        <w:rPr>
          <w:rFonts w:ascii="Trebuchet MS" w:hAnsi="Trebuchet MS"/>
          <w:sz w:val="28"/>
          <w:szCs w:val="28"/>
        </w:rPr>
        <w:t xml:space="preserve"> between the database and the website.</w:t>
      </w:r>
    </w:p>
    <w:p w14:paraId="136FEE44" w14:textId="31B15A80" w:rsidR="002439AD" w:rsidRDefault="002439AD" w:rsidP="004037A9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On startup, </w:t>
      </w:r>
      <w:r w:rsidR="009B6534">
        <w:rPr>
          <w:rFonts w:ascii="Trebuchet MS" w:hAnsi="Trebuchet MS"/>
          <w:sz w:val="28"/>
          <w:szCs w:val="28"/>
        </w:rPr>
        <w:t>index.js will check the views folder</w:t>
      </w:r>
      <w:r w:rsidR="00195D88">
        <w:rPr>
          <w:rFonts w:ascii="Trebuchet MS" w:hAnsi="Trebuchet MS"/>
          <w:sz w:val="28"/>
          <w:szCs w:val="28"/>
        </w:rPr>
        <w:t xml:space="preserve"> and render the </w:t>
      </w:r>
      <w:proofErr w:type="spellStart"/>
      <w:r w:rsidR="00195D88">
        <w:rPr>
          <w:rFonts w:ascii="Trebuchet MS" w:hAnsi="Trebuchet MS"/>
          <w:sz w:val="28"/>
          <w:szCs w:val="28"/>
        </w:rPr>
        <w:t>index.ejs</w:t>
      </w:r>
      <w:proofErr w:type="spellEnd"/>
      <w:r w:rsidR="00195D88">
        <w:rPr>
          <w:rFonts w:ascii="Trebuchet MS" w:hAnsi="Trebuchet MS"/>
          <w:sz w:val="28"/>
          <w:szCs w:val="28"/>
        </w:rPr>
        <w:t xml:space="preserve"> page</w:t>
      </w:r>
      <w:r w:rsidR="00574DED">
        <w:rPr>
          <w:rFonts w:ascii="Trebuchet MS" w:hAnsi="Trebuchet MS"/>
          <w:sz w:val="28"/>
          <w:szCs w:val="28"/>
        </w:rPr>
        <w:t xml:space="preserve"> by using the </w:t>
      </w:r>
      <w:proofErr w:type="spellStart"/>
      <w:r w:rsidR="00574DED">
        <w:rPr>
          <w:rFonts w:ascii="Trebuchet MS" w:hAnsi="Trebuchet MS"/>
          <w:sz w:val="28"/>
          <w:szCs w:val="28"/>
        </w:rPr>
        <w:t>app.get</w:t>
      </w:r>
      <w:proofErr w:type="spellEnd"/>
      <w:r w:rsidR="00574DED">
        <w:rPr>
          <w:rFonts w:ascii="Trebuchet MS" w:hAnsi="Trebuchet MS"/>
          <w:sz w:val="28"/>
          <w:szCs w:val="28"/>
        </w:rPr>
        <w:t>() function, w</w:t>
      </w:r>
      <w:r w:rsidR="001A10C8">
        <w:rPr>
          <w:rFonts w:ascii="Trebuchet MS" w:hAnsi="Trebuchet MS"/>
          <w:sz w:val="28"/>
          <w:szCs w:val="28"/>
        </w:rPr>
        <w:t>h</w:t>
      </w:r>
      <w:r w:rsidR="00574DED">
        <w:rPr>
          <w:rFonts w:ascii="Trebuchet MS" w:hAnsi="Trebuchet MS"/>
          <w:sz w:val="28"/>
          <w:szCs w:val="28"/>
        </w:rPr>
        <w:t>ich renders the page</w:t>
      </w:r>
      <w:r w:rsidR="00CF46A4">
        <w:rPr>
          <w:rFonts w:ascii="Trebuchet MS" w:hAnsi="Trebuchet MS"/>
          <w:sz w:val="28"/>
          <w:szCs w:val="28"/>
        </w:rPr>
        <w:t xml:space="preserve"> and sends a list of rooms </w:t>
      </w:r>
      <w:proofErr w:type="spellStart"/>
      <w:r w:rsidR="00CF46A4">
        <w:rPr>
          <w:rFonts w:ascii="Trebuchet MS" w:hAnsi="Trebuchet MS"/>
          <w:sz w:val="28"/>
          <w:szCs w:val="28"/>
        </w:rPr>
        <w:t>fom</w:t>
      </w:r>
      <w:proofErr w:type="spellEnd"/>
      <w:r w:rsidR="00CF46A4">
        <w:rPr>
          <w:rFonts w:ascii="Trebuchet MS" w:hAnsi="Trebuchet MS"/>
          <w:sz w:val="28"/>
          <w:szCs w:val="28"/>
        </w:rPr>
        <w:t xml:space="preserve"> the database to the </w:t>
      </w:r>
      <w:proofErr w:type="spellStart"/>
      <w:r w:rsidR="00CF46A4">
        <w:rPr>
          <w:rFonts w:ascii="Trebuchet MS" w:hAnsi="Trebuchet MS"/>
          <w:sz w:val="28"/>
          <w:szCs w:val="28"/>
        </w:rPr>
        <w:t>ejs</w:t>
      </w:r>
      <w:proofErr w:type="spellEnd"/>
      <w:r w:rsidR="00CF46A4">
        <w:rPr>
          <w:rFonts w:ascii="Trebuchet MS" w:hAnsi="Trebuchet MS"/>
          <w:sz w:val="28"/>
          <w:szCs w:val="28"/>
        </w:rPr>
        <w:t xml:space="preserve"> file</w:t>
      </w:r>
      <w:r w:rsidR="00195D88">
        <w:rPr>
          <w:rFonts w:ascii="Trebuchet MS" w:hAnsi="Trebuchet MS"/>
          <w:sz w:val="28"/>
          <w:szCs w:val="28"/>
        </w:rPr>
        <w:t xml:space="preserve">, which, </w:t>
      </w:r>
      <w:r w:rsidR="00E22BAD">
        <w:rPr>
          <w:rFonts w:ascii="Trebuchet MS" w:hAnsi="Trebuchet MS"/>
          <w:sz w:val="28"/>
          <w:szCs w:val="28"/>
        </w:rPr>
        <w:t xml:space="preserve">just like every </w:t>
      </w:r>
      <w:r w:rsidR="0034195C">
        <w:rPr>
          <w:rFonts w:ascii="Trebuchet MS" w:hAnsi="Trebuchet MS"/>
          <w:sz w:val="28"/>
          <w:szCs w:val="28"/>
        </w:rPr>
        <w:t>other page consists of a header, a body and a footer, in which the header</w:t>
      </w:r>
      <w:r w:rsidR="00CF46A4">
        <w:rPr>
          <w:rFonts w:ascii="Trebuchet MS" w:hAnsi="Trebuchet MS"/>
          <w:sz w:val="28"/>
          <w:szCs w:val="28"/>
        </w:rPr>
        <w:t xml:space="preserve"> and the footer are </w:t>
      </w:r>
      <w:r w:rsidR="00557CEB">
        <w:rPr>
          <w:rFonts w:ascii="Trebuchet MS" w:hAnsi="Trebuchet MS"/>
          <w:sz w:val="28"/>
          <w:szCs w:val="28"/>
        </w:rPr>
        <w:t>located in the “common” folder within the “views” folder</w:t>
      </w:r>
      <w:r w:rsidR="001A10C8">
        <w:rPr>
          <w:rFonts w:ascii="Trebuchet MS" w:hAnsi="Trebuchet MS"/>
          <w:sz w:val="28"/>
          <w:szCs w:val="28"/>
        </w:rPr>
        <w:t>.</w:t>
      </w:r>
    </w:p>
    <w:p w14:paraId="0995FB24" w14:textId="2E900A1E" w:rsidR="00AE468B" w:rsidRDefault="001B7EE0" w:rsidP="004037A9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The body o</w:t>
      </w:r>
      <w:r w:rsidR="00B1387B">
        <w:rPr>
          <w:rFonts w:ascii="Trebuchet MS" w:hAnsi="Trebuchet MS"/>
          <w:sz w:val="28"/>
          <w:szCs w:val="28"/>
        </w:rPr>
        <w:t xml:space="preserve">f </w:t>
      </w:r>
      <w:proofErr w:type="spellStart"/>
      <w:r w:rsidR="00B1387B">
        <w:rPr>
          <w:rFonts w:ascii="Trebuchet MS" w:hAnsi="Trebuchet MS"/>
          <w:sz w:val="28"/>
          <w:szCs w:val="28"/>
        </w:rPr>
        <w:t>index.ejs</w:t>
      </w:r>
      <w:proofErr w:type="spellEnd"/>
      <w:r w:rsidR="00B1387B">
        <w:rPr>
          <w:rFonts w:ascii="Trebuchet MS" w:hAnsi="Trebuchet MS"/>
          <w:sz w:val="28"/>
          <w:szCs w:val="28"/>
        </w:rPr>
        <w:t xml:space="preserve"> is also located in “common”</w:t>
      </w:r>
      <w:r w:rsidR="009413F4">
        <w:rPr>
          <w:rFonts w:ascii="Trebuchet MS" w:hAnsi="Trebuchet MS"/>
          <w:sz w:val="28"/>
          <w:szCs w:val="28"/>
        </w:rPr>
        <w:t>. It is called “</w:t>
      </w:r>
      <w:proofErr w:type="spellStart"/>
      <w:r w:rsidR="009413F4">
        <w:rPr>
          <w:rFonts w:ascii="Trebuchet MS" w:hAnsi="Trebuchet MS"/>
          <w:sz w:val="28"/>
          <w:szCs w:val="28"/>
        </w:rPr>
        <w:t>search.ejs</w:t>
      </w:r>
      <w:proofErr w:type="spellEnd"/>
      <w:r w:rsidR="009413F4">
        <w:rPr>
          <w:rFonts w:ascii="Trebuchet MS" w:hAnsi="Trebuchet MS"/>
          <w:sz w:val="28"/>
          <w:szCs w:val="28"/>
        </w:rPr>
        <w:t>”</w:t>
      </w:r>
      <w:r w:rsidR="00B1387B">
        <w:rPr>
          <w:rFonts w:ascii="Trebuchet MS" w:hAnsi="Trebuchet MS"/>
          <w:sz w:val="28"/>
          <w:szCs w:val="28"/>
        </w:rPr>
        <w:t xml:space="preserve">, and it </w:t>
      </w:r>
      <w:r w:rsidR="00081240">
        <w:rPr>
          <w:rFonts w:ascii="Trebuchet MS" w:hAnsi="Trebuchet MS"/>
          <w:sz w:val="28"/>
          <w:szCs w:val="28"/>
        </w:rPr>
        <w:t xml:space="preserve">uses </w:t>
      </w:r>
      <w:proofErr w:type="spellStart"/>
      <w:r w:rsidR="00081240">
        <w:rPr>
          <w:rFonts w:ascii="Trebuchet MS" w:hAnsi="Trebuchet MS"/>
          <w:sz w:val="28"/>
          <w:szCs w:val="28"/>
        </w:rPr>
        <w:t>javascript</w:t>
      </w:r>
      <w:proofErr w:type="spellEnd"/>
      <w:r w:rsidR="00081240">
        <w:rPr>
          <w:rFonts w:ascii="Trebuchet MS" w:hAnsi="Trebuchet MS"/>
          <w:sz w:val="28"/>
          <w:szCs w:val="28"/>
        </w:rPr>
        <w:t xml:space="preserve"> to render the database entries on the main page</w:t>
      </w:r>
      <w:r w:rsidR="005770EC">
        <w:rPr>
          <w:rFonts w:ascii="Trebuchet MS" w:hAnsi="Trebuchet MS"/>
          <w:sz w:val="28"/>
          <w:szCs w:val="28"/>
        </w:rPr>
        <w:t>.</w:t>
      </w:r>
    </w:p>
    <w:p w14:paraId="35785662" w14:textId="481440E0" w:rsidR="00A75044" w:rsidRDefault="00A75044" w:rsidP="004037A9">
      <w:pPr>
        <w:rPr>
          <w:rFonts w:ascii="Trebuchet MS" w:hAnsi="Trebuchet M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09B242" wp14:editId="499FD2EB">
            <wp:extent cx="6400800" cy="3363595"/>
            <wp:effectExtent l="0" t="0" r="0" b="825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E963" w14:textId="6588B717" w:rsidR="00300076" w:rsidRDefault="00300076" w:rsidP="004037A9">
      <w:pPr>
        <w:rPr>
          <w:rFonts w:ascii="Trebuchet MS" w:hAnsi="Trebuchet MS"/>
          <w:sz w:val="28"/>
          <w:szCs w:val="28"/>
        </w:rPr>
      </w:pPr>
      <w:proofErr w:type="spellStart"/>
      <w:r>
        <w:rPr>
          <w:rFonts w:ascii="Trebuchet MS" w:hAnsi="Trebuchet MS"/>
          <w:sz w:val="28"/>
          <w:szCs w:val="28"/>
        </w:rPr>
        <w:t>Index.ejs</w:t>
      </w:r>
      <w:proofErr w:type="spellEnd"/>
    </w:p>
    <w:p w14:paraId="2012C797" w14:textId="53468A0E" w:rsidR="009B6534" w:rsidRDefault="00300076" w:rsidP="004037A9">
      <w:pPr>
        <w:rPr>
          <w:rFonts w:ascii="Trebuchet MS" w:hAnsi="Trebuchet MS"/>
          <w:sz w:val="28"/>
          <w:szCs w:val="28"/>
        </w:rPr>
      </w:pPr>
      <w:r>
        <w:rPr>
          <w:noProof/>
        </w:rPr>
        <w:drawing>
          <wp:inline distT="0" distB="0" distL="0" distR="0" wp14:anchorId="542B1141" wp14:editId="1130DBD3">
            <wp:extent cx="6400800" cy="3096260"/>
            <wp:effectExtent l="0" t="0" r="0" b="889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27D4" w14:textId="37EBAE2E" w:rsidR="00300076" w:rsidRDefault="00AE18B5" w:rsidP="004037A9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Database</w:t>
      </w:r>
    </w:p>
    <w:p w14:paraId="1665D508" w14:textId="414B008B" w:rsidR="00AE18B5" w:rsidRDefault="00AE18B5" w:rsidP="004037A9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lastRenderedPageBreak/>
        <w:t xml:space="preserve">Pressing the </w:t>
      </w:r>
      <w:r w:rsidR="00F079AA">
        <w:rPr>
          <w:rFonts w:ascii="Trebuchet MS" w:hAnsi="Trebuchet MS"/>
          <w:sz w:val="28"/>
          <w:szCs w:val="28"/>
        </w:rPr>
        <w:t xml:space="preserve">“New Reservation” </w:t>
      </w:r>
      <w:r w:rsidR="00BA7ED0">
        <w:rPr>
          <w:rFonts w:ascii="Trebuchet MS" w:hAnsi="Trebuchet MS"/>
          <w:sz w:val="28"/>
          <w:szCs w:val="28"/>
        </w:rPr>
        <w:t xml:space="preserve">button will lead to the </w:t>
      </w:r>
      <w:proofErr w:type="spellStart"/>
      <w:r w:rsidR="00387312">
        <w:rPr>
          <w:rFonts w:ascii="Trebuchet MS" w:hAnsi="Trebuchet MS"/>
          <w:sz w:val="28"/>
          <w:szCs w:val="28"/>
        </w:rPr>
        <w:t>add.ejs</w:t>
      </w:r>
      <w:proofErr w:type="spellEnd"/>
      <w:r w:rsidR="00387312">
        <w:rPr>
          <w:rFonts w:ascii="Trebuchet MS" w:hAnsi="Trebuchet MS"/>
          <w:sz w:val="28"/>
          <w:szCs w:val="28"/>
        </w:rPr>
        <w:t xml:space="preserve"> page, which allows the user to create another </w:t>
      </w:r>
      <w:r w:rsidR="00C342A5">
        <w:rPr>
          <w:rFonts w:ascii="Trebuchet MS" w:hAnsi="Trebuchet MS"/>
          <w:sz w:val="28"/>
          <w:szCs w:val="28"/>
        </w:rPr>
        <w:t xml:space="preserve">entry on the database. </w:t>
      </w:r>
      <w:r w:rsidR="000A4657">
        <w:rPr>
          <w:rFonts w:ascii="Trebuchet MS" w:hAnsi="Trebuchet MS"/>
          <w:sz w:val="28"/>
          <w:szCs w:val="28"/>
        </w:rPr>
        <w:t xml:space="preserve">It presents the </w:t>
      </w:r>
      <w:r w:rsidR="008E09CC">
        <w:rPr>
          <w:rFonts w:ascii="Trebuchet MS" w:hAnsi="Trebuchet MS"/>
          <w:sz w:val="28"/>
          <w:szCs w:val="28"/>
        </w:rPr>
        <w:t>user with a form that allows them to enter a room number</w:t>
      </w:r>
      <w:r w:rsidR="00E375A6">
        <w:rPr>
          <w:rFonts w:ascii="Trebuchet MS" w:hAnsi="Trebuchet MS"/>
          <w:sz w:val="28"/>
          <w:szCs w:val="28"/>
        </w:rPr>
        <w:t xml:space="preserve">, a name for the guest staying at the room and then, from a set group of options, to also pick a </w:t>
      </w:r>
      <w:r w:rsidR="001B4BFE">
        <w:rPr>
          <w:rFonts w:ascii="Trebuchet MS" w:hAnsi="Trebuchet MS"/>
          <w:sz w:val="28"/>
          <w:szCs w:val="28"/>
        </w:rPr>
        <w:t>price(300£ or 600£) and a type of stay</w:t>
      </w:r>
      <w:r w:rsidR="00485313">
        <w:rPr>
          <w:rFonts w:ascii="Trebuchet MS" w:hAnsi="Trebuchet MS"/>
          <w:sz w:val="28"/>
          <w:szCs w:val="28"/>
        </w:rPr>
        <w:t xml:space="preserve">(Stayover </w:t>
      </w:r>
      <w:r w:rsidR="00A27E46">
        <w:rPr>
          <w:rFonts w:ascii="Trebuchet MS" w:hAnsi="Trebuchet MS"/>
          <w:sz w:val="28"/>
          <w:szCs w:val="28"/>
        </w:rPr>
        <w:t>or Departure</w:t>
      </w:r>
      <w:r w:rsidR="00485313">
        <w:rPr>
          <w:rFonts w:ascii="Trebuchet MS" w:hAnsi="Trebuchet MS"/>
          <w:sz w:val="28"/>
          <w:szCs w:val="28"/>
        </w:rPr>
        <w:t>)</w:t>
      </w:r>
      <w:r w:rsidR="00A27E46">
        <w:rPr>
          <w:rFonts w:ascii="Trebuchet MS" w:hAnsi="Trebuchet MS"/>
          <w:sz w:val="28"/>
          <w:szCs w:val="28"/>
        </w:rPr>
        <w:t>.</w:t>
      </w:r>
    </w:p>
    <w:p w14:paraId="16AE6634" w14:textId="6227F74C" w:rsidR="00A27E46" w:rsidRDefault="0077549E" w:rsidP="004037A9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When the user finishes adding all the information to the form, the user can then press the “add reservation” button to add the new entry to the database using a post</w:t>
      </w:r>
      <w:r w:rsidR="00756DA0">
        <w:rPr>
          <w:rFonts w:ascii="Trebuchet MS" w:hAnsi="Trebuchet MS"/>
          <w:sz w:val="28"/>
          <w:szCs w:val="28"/>
        </w:rPr>
        <w:t xml:space="preserve"> function to retrieve the </w:t>
      </w:r>
      <w:r w:rsidR="002B1CC1">
        <w:rPr>
          <w:rFonts w:ascii="Trebuchet MS" w:hAnsi="Trebuchet MS"/>
          <w:sz w:val="28"/>
          <w:szCs w:val="28"/>
        </w:rPr>
        <w:t>data</w:t>
      </w:r>
      <w:r w:rsidR="00756DA0">
        <w:rPr>
          <w:rFonts w:ascii="Trebuchet MS" w:hAnsi="Trebuchet MS"/>
          <w:sz w:val="28"/>
          <w:szCs w:val="28"/>
        </w:rPr>
        <w:t xml:space="preserve"> from the </w:t>
      </w:r>
      <w:proofErr w:type="spellStart"/>
      <w:r w:rsidR="002B1CC1">
        <w:rPr>
          <w:rFonts w:ascii="Trebuchet MS" w:hAnsi="Trebuchet MS"/>
          <w:sz w:val="28"/>
          <w:szCs w:val="28"/>
        </w:rPr>
        <w:t>ejs</w:t>
      </w:r>
      <w:proofErr w:type="spellEnd"/>
      <w:r w:rsidR="002B1CC1">
        <w:rPr>
          <w:rFonts w:ascii="Trebuchet MS" w:hAnsi="Trebuchet MS"/>
          <w:sz w:val="28"/>
          <w:szCs w:val="28"/>
        </w:rPr>
        <w:t xml:space="preserve"> file and </w:t>
      </w:r>
      <w:r w:rsidR="00756DA0">
        <w:rPr>
          <w:rFonts w:ascii="Trebuchet MS" w:hAnsi="Trebuchet MS"/>
          <w:sz w:val="28"/>
          <w:szCs w:val="28"/>
        </w:rPr>
        <w:t>save the entry to the database.</w:t>
      </w:r>
      <w:r>
        <w:rPr>
          <w:rFonts w:ascii="Trebuchet MS" w:hAnsi="Trebuchet MS"/>
          <w:sz w:val="28"/>
          <w:szCs w:val="28"/>
        </w:rPr>
        <w:t xml:space="preserve"> </w:t>
      </w:r>
    </w:p>
    <w:p w14:paraId="26A51BA1" w14:textId="6877C5E6" w:rsidR="00F35647" w:rsidRDefault="00F35647" w:rsidP="004037A9">
      <w:pPr>
        <w:rPr>
          <w:rFonts w:ascii="Trebuchet MS" w:hAnsi="Trebuchet MS"/>
          <w:sz w:val="28"/>
          <w:szCs w:val="28"/>
        </w:rPr>
      </w:pPr>
      <w:r>
        <w:rPr>
          <w:noProof/>
        </w:rPr>
        <w:drawing>
          <wp:inline distT="0" distB="0" distL="0" distR="0" wp14:anchorId="55EFFEB7" wp14:editId="529B3EB2">
            <wp:extent cx="6400800" cy="335407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5590" w14:textId="764A2C03" w:rsidR="00BB7967" w:rsidRDefault="00BB7967" w:rsidP="004037A9">
      <w:pPr>
        <w:rPr>
          <w:rFonts w:ascii="Trebuchet MS" w:hAnsi="Trebuchet MS"/>
          <w:sz w:val="28"/>
          <w:szCs w:val="28"/>
        </w:rPr>
      </w:pPr>
      <w:proofErr w:type="spellStart"/>
      <w:r>
        <w:rPr>
          <w:rFonts w:ascii="Trebuchet MS" w:hAnsi="Trebuchet MS"/>
          <w:sz w:val="28"/>
          <w:szCs w:val="28"/>
        </w:rPr>
        <w:t>Add.ejs</w:t>
      </w:r>
      <w:proofErr w:type="spellEnd"/>
    </w:p>
    <w:p w14:paraId="1E0C30EA" w14:textId="203935B9" w:rsidR="0018427B" w:rsidRDefault="0018427B" w:rsidP="004037A9">
      <w:pPr>
        <w:rPr>
          <w:rFonts w:ascii="Trebuchet MS" w:hAnsi="Trebuchet M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CEB7DF" wp14:editId="45142336">
            <wp:extent cx="6400800" cy="3360420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A76C" w14:textId="6C64405A" w:rsidR="00BB7967" w:rsidRDefault="00BB7967" w:rsidP="004037A9">
      <w:pPr>
        <w:rPr>
          <w:rFonts w:ascii="Trebuchet MS" w:hAnsi="Trebuchet MS"/>
          <w:sz w:val="28"/>
          <w:szCs w:val="28"/>
        </w:rPr>
      </w:pPr>
      <w:proofErr w:type="spellStart"/>
      <w:r>
        <w:rPr>
          <w:rFonts w:ascii="Trebuchet MS" w:hAnsi="Trebuchet MS"/>
          <w:sz w:val="28"/>
          <w:szCs w:val="28"/>
        </w:rPr>
        <w:t>Index.ejs</w:t>
      </w:r>
      <w:proofErr w:type="spellEnd"/>
    </w:p>
    <w:p w14:paraId="6503AB78" w14:textId="65091FD4" w:rsidR="00BB7967" w:rsidRDefault="00BB7967" w:rsidP="004037A9">
      <w:pPr>
        <w:rPr>
          <w:rFonts w:ascii="Trebuchet MS" w:hAnsi="Trebuchet MS"/>
          <w:sz w:val="28"/>
          <w:szCs w:val="28"/>
        </w:rPr>
      </w:pPr>
      <w:r>
        <w:rPr>
          <w:noProof/>
        </w:rPr>
        <w:drawing>
          <wp:inline distT="0" distB="0" distL="0" distR="0" wp14:anchorId="2A16FD21" wp14:editId="3BD93EDB">
            <wp:extent cx="6400800" cy="3380105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2E85" w14:textId="7D61C23E" w:rsidR="00BB7967" w:rsidRPr="004068C5" w:rsidRDefault="00340B83" w:rsidP="004037A9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Database</w:t>
      </w:r>
    </w:p>
    <w:p w14:paraId="1B27FD1E" w14:textId="7703E51A" w:rsidR="00340B83" w:rsidRDefault="00340B83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rFonts w:ascii="Trebuchet MS" w:hAnsi="Trebuchet MS"/>
          <w:sz w:val="28"/>
          <w:szCs w:val="28"/>
          <w:lang w:val="en-GB"/>
        </w:rPr>
        <w:lastRenderedPageBreak/>
        <w:t xml:space="preserve">If the user thinks they have made a mistake, </w:t>
      </w:r>
      <w:r w:rsidR="005A520D">
        <w:rPr>
          <w:rFonts w:ascii="Trebuchet MS" w:hAnsi="Trebuchet MS"/>
          <w:sz w:val="28"/>
          <w:szCs w:val="28"/>
          <w:lang w:val="en-GB"/>
        </w:rPr>
        <w:t>or they just want to update a rooms status, they can head to the “Update reservation” tab, which allows them to pick from the entries on the database</w:t>
      </w:r>
      <w:r w:rsidR="005C0016">
        <w:rPr>
          <w:rFonts w:ascii="Trebuchet MS" w:hAnsi="Trebuchet MS"/>
          <w:sz w:val="28"/>
          <w:szCs w:val="28"/>
          <w:lang w:val="en-GB"/>
        </w:rPr>
        <w:t xml:space="preserve"> which one they want to update, then allowing them to change input the new information they need</w:t>
      </w:r>
      <w:r w:rsidR="00735AB3">
        <w:rPr>
          <w:rFonts w:ascii="Trebuchet MS" w:hAnsi="Trebuchet MS"/>
          <w:sz w:val="28"/>
          <w:szCs w:val="28"/>
          <w:lang w:val="en-GB"/>
        </w:rPr>
        <w:t xml:space="preserve">, much like the process to create the new reservation, but instead of allowing the user to input any room number, it then allows them to </w:t>
      </w:r>
      <w:r w:rsidR="00AE31A2">
        <w:rPr>
          <w:rFonts w:ascii="Trebuchet MS" w:hAnsi="Trebuchet MS"/>
          <w:sz w:val="28"/>
          <w:szCs w:val="28"/>
          <w:lang w:val="en-GB"/>
        </w:rPr>
        <w:t xml:space="preserve">pick </w:t>
      </w:r>
      <w:r w:rsidR="006E2271">
        <w:rPr>
          <w:rFonts w:ascii="Trebuchet MS" w:hAnsi="Trebuchet MS"/>
          <w:sz w:val="28"/>
          <w:szCs w:val="28"/>
          <w:lang w:val="en-GB"/>
        </w:rPr>
        <w:t>only from the rooms in the database.</w:t>
      </w:r>
      <w:r w:rsidR="00735AB3">
        <w:rPr>
          <w:rFonts w:ascii="Trebuchet MS" w:hAnsi="Trebuchet MS"/>
          <w:sz w:val="28"/>
          <w:szCs w:val="28"/>
          <w:lang w:val="en-GB"/>
        </w:rPr>
        <w:t xml:space="preserve"> </w:t>
      </w:r>
    </w:p>
    <w:p w14:paraId="413D04AF" w14:textId="7F3C1D1E" w:rsidR="00C715AE" w:rsidRDefault="00C715AE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0360C26" wp14:editId="723E27EB">
            <wp:extent cx="6400800" cy="3352165"/>
            <wp:effectExtent l="0" t="0" r="0" b="635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581A" w14:textId="6F687EDB" w:rsidR="00F8290F" w:rsidRDefault="00F8290F" w:rsidP="00340B83">
      <w:pPr>
        <w:rPr>
          <w:rFonts w:ascii="Trebuchet MS" w:hAnsi="Trebuchet MS"/>
          <w:sz w:val="28"/>
          <w:szCs w:val="28"/>
          <w:lang w:val="en-GB"/>
        </w:rPr>
      </w:pPr>
      <w:proofErr w:type="spellStart"/>
      <w:r>
        <w:rPr>
          <w:rFonts w:ascii="Trebuchet MS" w:hAnsi="Trebuchet MS"/>
          <w:sz w:val="28"/>
          <w:szCs w:val="28"/>
          <w:lang w:val="en-GB"/>
        </w:rPr>
        <w:t>Update.ejs</w:t>
      </w:r>
      <w:proofErr w:type="spellEnd"/>
    </w:p>
    <w:p w14:paraId="32BD51B2" w14:textId="63DD922B" w:rsidR="00D23BF4" w:rsidRDefault="00D23BF4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63D6EDC" wp14:editId="480E74DF">
            <wp:extent cx="6400800" cy="3343910"/>
            <wp:effectExtent l="0" t="0" r="0" b="889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44E2" w14:textId="68C105C2" w:rsidR="00F8290F" w:rsidRDefault="00F8290F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rFonts w:ascii="Trebuchet MS" w:hAnsi="Trebuchet MS"/>
          <w:sz w:val="28"/>
          <w:szCs w:val="28"/>
          <w:lang w:val="en-GB"/>
        </w:rPr>
        <w:t>Index.js</w:t>
      </w:r>
    </w:p>
    <w:p w14:paraId="4E4A1CAF" w14:textId="6831EFAB" w:rsidR="002166D3" w:rsidRDefault="002166D3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EC450C8" wp14:editId="7476B438">
            <wp:extent cx="6400800" cy="3350260"/>
            <wp:effectExtent l="0" t="0" r="0" b="254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1685" w14:textId="5A917C52" w:rsidR="00982B44" w:rsidRDefault="00982B44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rFonts w:ascii="Trebuchet MS" w:hAnsi="Trebuchet MS"/>
          <w:sz w:val="28"/>
          <w:szCs w:val="28"/>
          <w:lang w:val="en-GB"/>
        </w:rPr>
        <w:t>Database</w:t>
      </w:r>
    </w:p>
    <w:p w14:paraId="111E074C" w14:textId="52459CD7" w:rsidR="00982B44" w:rsidRDefault="00982B44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rFonts w:ascii="Trebuchet MS" w:hAnsi="Trebuchet MS"/>
          <w:sz w:val="28"/>
          <w:szCs w:val="28"/>
          <w:lang w:val="en-GB"/>
        </w:rPr>
        <w:lastRenderedPageBreak/>
        <w:t xml:space="preserve">Finally, if a room is unavailable, the user should be able to go to Delete Reservation and </w:t>
      </w:r>
      <w:r w:rsidR="002D1F6E">
        <w:rPr>
          <w:rFonts w:ascii="Trebuchet MS" w:hAnsi="Trebuchet MS"/>
          <w:sz w:val="28"/>
          <w:szCs w:val="28"/>
          <w:lang w:val="en-GB"/>
        </w:rPr>
        <w:t xml:space="preserve">choose </w:t>
      </w:r>
      <w:r w:rsidR="00B702B6">
        <w:rPr>
          <w:rFonts w:ascii="Trebuchet MS" w:hAnsi="Trebuchet MS"/>
          <w:sz w:val="28"/>
          <w:szCs w:val="28"/>
          <w:lang w:val="en-GB"/>
        </w:rPr>
        <w:t>one</w:t>
      </w:r>
      <w:r w:rsidR="002D1F6E">
        <w:rPr>
          <w:rFonts w:ascii="Trebuchet MS" w:hAnsi="Trebuchet MS"/>
          <w:sz w:val="28"/>
          <w:szCs w:val="28"/>
          <w:lang w:val="en-GB"/>
        </w:rPr>
        <w:t xml:space="preserve"> the available rooms </w:t>
      </w:r>
      <w:r w:rsidR="00B702B6">
        <w:rPr>
          <w:rFonts w:ascii="Trebuchet MS" w:hAnsi="Trebuchet MS"/>
          <w:sz w:val="28"/>
          <w:szCs w:val="28"/>
          <w:lang w:val="en-GB"/>
        </w:rPr>
        <w:t>in the database and delete it from the database.</w:t>
      </w:r>
    </w:p>
    <w:p w14:paraId="1A724792" w14:textId="6FBDC72E" w:rsidR="00AC023E" w:rsidRDefault="00AC023E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E8F341C" wp14:editId="503F21A7">
            <wp:extent cx="6400800" cy="3342005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AD74" w14:textId="09F687B7" w:rsidR="008E505E" w:rsidRDefault="00602633" w:rsidP="00340B83">
      <w:pPr>
        <w:rPr>
          <w:rFonts w:ascii="Trebuchet MS" w:hAnsi="Trebuchet MS"/>
          <w:sz w:val="28"/>
          <w:szCs w:val="28"/>
          <w:lang w:val="en-GB"/>
        </w:rPr>
      </w:pPr>
      <w:proofErr w:type="spellStart"/>
      <w:r>
        <w:rPr>
          <w:rFonts w:ascii="Trebuchet MS" w:hAnsi="Trebuchet MS"/>
          <w:sz w:val="28"/>
          <w:szCs w:val="28"/>
          <w:lang w:val="en-GB"/>
        </w:rPr>
        <w:t>Delete.ejs</w:t>
      </w:r>
      <w:proofErr w:type="spellEnd"/>
    </w:p>
    <w:p w14:paraId="7BD03CB5" w14:textId="4C6E0CB6" w:rsidR="00602633" w:rsidRDefault="00602633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34EA7211" wp14:editId="070635CA">
            <wp:extent cx="6400800" cy="3360420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F09F" w14:textId="266854F0" w:rsidR="00602633" w:rsidRDefault="00602633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rFonts w:ascii="Trebuchet MS" w:hAnsi="Trebuchet MS"/>
          <w:sz w:val="28"/>
          <w:szCs w:val="28"/>
          <w:lang w:val="en-GB"/>
        </w:rPr>
        <w:t>Index.js</w:t>
      </w:r>
    </w:p>
    <w:p w14:paraId="148A018C" w14:textId="5B2A27EE" w:rsidR="00602633" w:rsidRDefault="000B4C25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B4AB511" wp14:editId="62B8AA3A">
            <wp:extent cx="6400800" cy="336042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AAEC" w14:textId="016DB254" w:rsidR="000B4C25" w:rsidRPr="00340B83" w:rsidRDefault="000B4C25" w:rsidP="00340B83">
      <w:pPr>
        <w:rPr>
          <w:rFonts w:ascii="Trebuchet MS" w:hAnsi="Trebuchet MS"/>
          <w:sz w:val="28"/>
          <w:szCs w:val="28"/>
          <w:lang w:val="en-GB"/>
        </w:rPr>
      </w:pPr>
      <w:r>
        <w:rPr>
          <w:rFonts w:ascii="Trebuchet MS" w:hAnsi="Trebuchet MS"/>
          <w:sz w:val="28"/>
          <w:szCs w:val="28"/>
          <w:lang w:val="en-GB"/>
        </w:rPr>
        <w:t>Database</w:t>
      </w:r>
    </w:p>
    <w:p w14:paraId="24044F4D" w14:textId="2A65B6F1" w:rsidR="00EB0E6F" w:rsidRPr="000C0F16" w:rsidRDefault="0047662C" w:rsidP="000C0F16">
      <w:pPr>
        <w:rPr>
          <w:rFonts w:ascii="Trebuchet MS" w:eastAsiaTheme="majorEastAsia" w:hAnsi="Trebuchet MS" w:cstheme="majorBidi"/>
          <w:b/>
          <w:bCs/>
          <w:i/>
          <w:color w:val="6076B4" w:themeColor="accent1"/>
          <w:sz w:val="40"/>
          <w:szCs w:val="32"/>
          <w:lang w:val="en-GB"/>
        </w:rPr>
      </w:pPr>
      <w:r>
        <w:rPr>
          <w:rFonts w:ascii="Trebuchet MS" w:eastAsiaTheme="majorEastAsia" w:hAnsi="Trebuchet MS" w:cstheme="majorBidi"/>
          <w:b/>
          <w:bCs/>
          <w:i/>
          <w:color w:val="6076B4" w:themeColor="accent1"/>
          <w:sz w:val="40"/>
          <w:szCs w:val="32"/>
          <w:lang w:val="en-GB"/>
        </w:rPr>
        <w:lastRenderedPageBreak/>
        <w:t>Key</w:t>
      </w:r>
      <w:r w:rsidR="00417E80" w:rsidRPr="001E2842">
        <w:rPr>
          <w:rFonts w:ascii="Trebuchet MS" w:eastAsiaTheme="majorEastAsia" w:hAnsi="Trebuchet MS" w:cstheme="majorBidi"/>
          <w:b/>
          <w:bCs/>
          <w:i/>
          <w:color w:val="6076B4" w:themeColor="accent1"/>
          <w:sz w:val="40"/>
          <w:szCs w:val="32"/>
          <w:lang w:val="en-GB"/>
        </w:rPr>
        <w:t xml:space="preserve"> Design</w:t>
      </w:r>
      <w:r w:rsidR="00467600">
        <w:rPr>
          <w:rFonts w:ascii="Trebuchet MS" w:eastAsiaTheme="majorEastAsia" w:hAnsi="Trebuchet MS" w:cstheme="majorBidi"/>
          <w:b/>
          <w:bCs/>
          <w:i/>
          <w:color w:val="6076B4" w:themeColor="accent1"/>
          <w:sz w:val="40"/>
          <w:szCs w:val="32"/>
          <w:lang w:val="en-GB"/>
        </w:rPr>
        <w:t xml:space="preserve"> Decisions</w:t>
      </w:r>
    </w:p>
    <w:p w14:paraId="5FBA635E" w14:textId="67D80B71" w:rsidR="000E704D" w:rsidRDefault="00762590" w:rsidP="000E704D">
      <w:pPr>
        <w:rPr>
          <w:rFonts w:ascii="Trebuchet MS" w:eastAsiaTheme="majorEastAsia" w:hAnsi="Trebuchet MS" w:cstheme="majorBidi"/>
          <w:bCs/>
          <w:color w:val="2F5897" w:themeColor="text2"/>
          <w:sz w:val="28"/>
          <w:szCs w:val="26"/>
        </w:rPr>
      </w:pPr>
      <w:r w:rsidRPr="00762590">
        <w:rPr>
          <w:rFonts w:ascii="Trebuchet MS" w:eastAsiaTheme="majorEastAsia" w:hAnsi="Trebuchet MS" w:cstheme="majorBidi"/>
          <w:bCs/>
          <w:color w:val="2F5897" w:themeColor="text2"/>
          <w:sz w:val="28"/>
          <w:szCs w:val="26"/>
        </w:rPr>
        <w:t>Database Design</w:t>
      </w:r>
    </w:p>
    <w:p w14:paraId="68B996ED" w14:textId="1D49F303" w:rsidR="006D73E5" w:rsidRDefault="009534CF" w:rsidP="000E704D">
      <w:pPr>
        <w:rPr>
          <w:rFonts w:ascii="Trebuchet MS" w:eastAsiaTheme="majorEastAsia" w:hAnsi="Trebuchet MS" w:cstheme="majorBidi"/>
          <w:bCs/>
          <w:sz w:val="28"/>
          <w:szCs w:val="26"/>
        </w:rPr>
      </w:pPr>
      <w:r>
        <w:rPr>
          <w:rFonts w:ascii="Trebuchet MS" w:eastAsiaTheme="majorEastAsia" w:hAnsi="Trebuchet MS" w:cstheme="majorBidi"/>
          <w:bCs/>
          <w:sz w:val="28"/>
          <w:szCs w:val="26"/>
        </w:rPr>
        <w:t xml:space="preserve">The </w:t>
      </w:r>
      <w:r w:rsidR="00BF590F">
        <w:rPr>
          <w:rFonts w:ascii="Trebuchet MS" w:eastAsiaTheme="majorEastAsia" w:hAnsi="Trebuchet MS" w:cstheme="majorBidi"/>
          <w:bCs/>
          <w:sz w:val="28"/>
          <w:szCs w:val="26"/>
        </w:rPr>
        <w:t xml:space="preserve">Database connection is </w:t>
      </w:r>
      <w:r w:rsidR="00E757FC">
        <w:rPr>
          <w:rFonts w:ascii="Trebuchet MS" w:eastAsiaTheme="majorEastAsia" w:hAnsi="Trebuchet MS" w:cstheme="majorBidi"/>
          <w:bCs/>
          <w:sz w:val="28"/>
          <w:szCs w:val="26"/>
        </w:rPr>
        <w:t>defined in</w:t>
      </w:r>
      <w:r w:rsidR="00BF590F">
        <w:rPr>
          <w:rFonts w:ascii="Trebuchet MS" w:eastAsiaTheme="majorEastAsia" w:hAnsi="Trebuchet MS" w:cstheme="majorBidi"/>
          <w:bCs/>
          <w:sz w:val="28"/>
          <w:szCs w:val="26"/>
        </w:rPr>
        <w:t xml:space="preserve"> the mongo.js file</w:t>
      </w:r>
      <w:r w:rsidR="001A7480">
        <w:rPr>
          <w:rFonts w:ascii="Trebuchet MS" w:eastAsiaTheme="majorEastAsia" w:hAnsi="Trebuchet MS" w:cstheme="majorBidi"/>
          <w:bCs/>
          <w:sz w:val="28"/>
          <w:szCs w:val="26"/>
        </w:rPr>
        <w:t xml:space="preserve">, and </w:t>
      </w:r>
      <w:r w:rsidR="00E246BD">
        <w:rPr>
          <w:rFonts w:ascii="Trebuchet MS" w:eastAsiaTheme="majorEastAsia" w:hAnsi="Trebuchet MS" w:cstheme="majorBidi"/>
          <w:bCs/>
          <w:sz w:val="28"/>
          <w:szCs w:val="26"/>
        </w:rPr>
        <w:t xml:space="preserve">the </w:t>
      </w:r>
      <w:r w:rsidR="00E757FC">
        <w:rPr>
          <w:rFonts w:ascii="Trebuchet MS" w:eastAsiaTheme="majorEastAsia" w:hAnsi="Trebuchet MS" w:cstheme="majorBidi"/>
          <w:bCs/>
          <w:sz w:val="28"/>
          <w:szCs w:val="26"/>
        </w:rPr>
        <w:t>function is</w:t>
      </w:r>
      <w:r w:rsidR="001A7480">
        <w:rPr>
          <w:rFonts w:ascii="Trebuchet MS" w:eastAsiaTheme="majorEastAsia" w:hAnsi="Trebuchet MS" w:cstheme="majorBidi"/>
          <w:bCs/>
          <w:sz w:val="28"/>
          <w:szCs w:val="26"/>
        </w:rPr>
        <w:t xml:space="preserve"> then exported to index.js</w:t>
      </w:r>
      <w:r w:rsidR="00CB1381">
        <w:rPr>
          <w:rFonts w:ascii="Trebuchet MS" w:eastAsiaTheme="majorEastAsia" w:hAnsi="Trebuchet MS" w:cstheme="majorBidi"/>
          <w:bCs/>
          <w:sz w:val="28"/>
          <w:szCs w:val="26"/>
        </w:rPr>
        <w:t>, so we can use index.js to connect to the database.</w:t>
      </w:r>
    </w:p>
    <w:p w14:paraId="246C7EFF" w14:textId="6FB71623" w:rsidR="003A4F73" w:rsidRDefault="003A4F73" w:rsidP="000E704D">
      <w:pPr>
        <w:rPr>
          <w:rFonts w:ascii="Trebuchet MS" w:hAnsi="Trebuchet MS"/>
          <w:sz w:val="28"/>
          <w:szCs w:val="28"/>
        </w:rPr>
      </w:pPr>
      <w:r>
        <w:rPr>
          <w:noProof/>
        </w:rPr>
        <w:drawing>
          <wp:inline distT="0" distB="0" distL="0" distR="0" wp14:anchorId="5DD940F6" wp14:editId="0066B672">
            <wp:extent cx="6400800" cy="1607185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8239" w14:textId="41BD7216" w:rsidR="003A4F73" w:rsidRDefault="003A4F73" w:rsidP="000E704D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Mongo.js</w:t>
      </w:r>
    </w:p>
    <w:p w14:paraId="5C00EC1D" w14:textId="3FAD6FD2" w:rsidR="003A4F73" w:rsidRDefault="001A414E" w:rsidP="000E704D">
      <w:pPr>
        <w:rPr>
          <w:rFonts w:ascii="Trebuchet MS" w:hAnsi="Trebuchet M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A7B3E3" wp14:editId="6BACFB2E">
            <wp:extent cx="5810250" cy="4962525"/>
            <wp:effectExtent l="0" t="0" r="0" b="952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4738" w14:textId="3DEC546C" w:rsidR="001A414E" w:rsidRDefault="001A414E" w:rsidP="000E704D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Index.js</w:t>
      </w:r>
    </w:p>
    <w:p w14:paraId="40A1C312" w14:textId="28A99737" w:rsidR="00A70208" w:rsidRDefault="00345CBA" w:rsidP="000E704D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As for what goes into the database</w:t>
      </w:r>
      <w:r w:rsidR="009E2A1B">
        <w:rPr>
          <w:rFonts w:ascii="Trebuchet MS" w:hAnsi="Trebuchet MS"/>
          <w:sz w:val="28"/>
          <w:szCs w:val="28"/>
        </w:rPr>
        <w:t>, the schema.js file is responsible for structuring the object</w:t>
      </w:r>
      <w:r w:rsidR="000C7568">
        <w:rPr>
          <w:rFonts w:ascii="Trebuchet MS" w:hAnsi="Trebuchet MS"/>
          <w:sz w:val="28"/>
          <w:szCs w:val="28"/>
        </w:rPr>
        <w:t xml:space="preserve"> that gets sent to the database, as well as all its required fields. If a field is not included, the </w:t>
      </w:r>
      <w:r w:rsidR="002B7C10">
        <w:rPr>
          <w:rFonts w:ascii="Trebuchet MS" w:hAnsi="Trebuchet MS"/>
          <w:sz w:val="28"/>
          <w:szCs w:val="28"/>
        </w:rPr>
        <w:t>new reservation will not get sent to the database.</w:t>
      </w:r>
    </w:p>
    <w:p w14:paraId="7B229145" w14:textId="39D90FA0" w:rsidR="008C7C65" w:rsidRDefault="008C7C65" w:rsidP="000E704D">
      <w:pPr>
        <w:rPr>
          <w:rFonts w:ascii="Trebuchet MS" w:hAnsi="Trebuchet M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394E28" wp14:editId="142EB533">
            <wp:extent cx="6400800" cy="2570480"/>
            <wp:effectExtent l="0" t="0" r="0" b="127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FA5B" w14:textId="4A1285C6" w:rsidR="008C7C65" w:rsidRDefault="008C7C65" w:rsidP="000E704D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Room-schema.js</w:t>
      </w:r>
    </w:p>
    <w:p w14:paraId="18CC935C" w14:textId="2B6AB8E2" w:rsidR="002921F8" w:rsidRDefault="00F94A57" w:rsidP="000E704D">
      <w:pPr>
        <w:rPr>
          <w:rFonts w:ascii="Trebuchet MS" w:hAnsi="Trebuchet MS"/>
          <w:sz w:val="28"/>
          <w:szCs w:val="28"/>
        </w:rPr>
      </w:pPr>
      <w:r>
        <w:rPr>
          <w:noProof/>
        </w:rPr>
        <w:drawing>
          <wp:inline distT="0" distB="0" distL="0" distR="0" wp14:anchorId="38438022" wp14:editId="10975D83">
            <wp:extent cx="4400550" cy="1876425"/>
            <wp:effectExtent l="0" t="0" r="0" b="952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DDB" w14:textId="54CD8371" w:rsidR="00F94A57" w:rsidRPr="009534CF" w:rsidRDefault="00F94A57" w:rsidP="000E704D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Index.js</w:t>
      </w:r>
    </w:p>
    <w:p w14:paraId="770E11FF" w14:textId="429E5C93" w:rsidR="00976C2A" w:rsidRDefault="00394793" w:rsidP="00976C2A">
      <w:pPr>
        <w:rPr>
          <w:rFonts w:ascii="Trebuchet MS" w:eastAsiaTheme="majorEastAsia" w:hAnsi="Trebuchet MS" w:cstheme="majorBidi"/>
          <w:bCs/>
          <w:color w:val="2F5897" w:themeColor="text2"/>
          <w:sz w:val="28"/>
          <w:szCs w:val="26"/>
        </w:rPr>
      </w:pPr>
      <w:r w:rsidRPr="00394793">
        <w:rPr>
          <w:rFonts w:ascii="Trebuchet MS" w:eastAsiaTheme="majorEastAsia" w:hAnsi="Trebuchet MS" w:cstheme="majorBidi"/>
          <w:bCs/>
          <w:color w:val="2F5897" w:themeColor="text2"/>
          <w:sz w:val="28"/>
          <w:szCs w:val="26"/>
        </w:rPr>
        <w:t>Security and Scalability</w:t>
      </w:r>
    </w:p>
    <w:p w14:paraId="53325846" w14:textId="66681B62" w:rsidR="00702D6A" w:rsidRPr="00702D6A" w:rsidRDefault="00702D6A" w:rsidP="00976C2A">
      <w:pPr>
        <w:rPr>
          <w:rFonts w:ascii="Trebuchet MS" w:eastAsiaTheme="majorEastAsia" w:hAnsi="Trebuchet MS" w:cstheme="majorBidi"/>
          <w:bCs/>
          <w:sz w:val="28"/>
          <w:szCs w:val="26"/>
        </w:rPr>
      </w:pPr>
      <w:r>
        <w:rPr>
          <w:rFonts w:ascii="Trebuchet MS" w:eastAsiaTheme="majorEastAsia" w:hAnsi="Trebuchet MS" w:cstheme="majorBidi"/>
          <w:bCs/>
          <w:sz w:val="28"/>
          <w:szCs w:val="26"/>
        </w:rPr>
        <w:t xml:space="preserve">For security, the project could be improved by storing the </w:t>
      </w:r>
      <w:proofErr w:type="spellStart"/>
      <w:r w:rsidR="00587107">
        <w:rPr>
          <w:rFonts w:ascii="Trebuchet MS" w:eastAsiaTheme="majorEastAsia" w:hAnsi="Trebuchet MS" w:cstheme="majorBidi"/>
          <w:bCs/>
          <w:sz w:val="28"/>
          <w:szCs w:val="26"/>
        </w:rPr>
        <w:t>mongoDB</w:t>
      </w:r>
      <w:proofErr w:type="spellEnd"/>
      <w:r w:rsidR="00587107">
        <w:rPr>
          <w:rFonts w:ascii="Trebuchet MS" w:eastAsiaTheme="majorEastAsia" w:hAnsi="Trebuchet MS" w:cstheme="majorBidi"/>
          <w:bCs/>
          <w:sz w:val="28"/>
          <w:szCs w:val="26"/>
        </w:rPr>
        <w:t xml:space="preserve"> details in a </w:t>
      </w:r>
      <w:r w:rsidR="007A7606">
        <w:rPr>
          <w:rFonts w:ascii="Trebuchet MS" w:eastAsiaTheme="majorEastAsia" w:hAnsi="Trebuchet MS" w:cstheme="majorBidi"/>
          <w:bCs/>
          <w:sz w:val="28"/>
          <w:szCs w:val="26"/>
        </w:rPr>
        <w:t xml:space="preserve">JSON </w:t>
      </w:r>
      <w:r w:rsidR="00587107">
        <w:rPr>
          <w:rFonts w:ascii="Trebuchet MS" w:eastAsiaTheme="majorEastAsia" w:hAnsi="Trebuchet MS" w:cstheme="majorBidi"/>
          <w:bCs/>
          <w:sz w:val="28"/>
          <w:szCs w:val="26"/>
        </w:rPr>
        <w:t>file, so that it would only be called when necessary</w:t>
      </w:r>
      <w:r w:rsidR="00523505">
        <w:rPr>
          <w:rFonts w:ascii="Trebuchet MS" w:eastAsiaTheme="majorEastAsia" w:hAnsi="Trebuchet MS" w:cstheme="majorBidi"/>
          <w:bCs/>
          <w:sz w:val="28"/>
          <w:szCs w:val="26"/>
        </w:rPr>
        <w:t xml:space="preserve">. Different types of accounts were considered, and could be implemented in the future, so that different users have access to </w:t>
      </w:r>
      <w:r w:rsidR="00D35220">
        <w:rPr>
          <w:rFonts w:ascii="Trebuchet MS" w:eastAsiaTheme="majorEastAsia" w:hAnsi="Trebuchet MS" w:cstheme="majorBidi"/>
          <w:bCs/>
          <w:sz w:val="28"/>
          <w:szCs w:val="26"/>
        </w:rPr>
        <w:t xml:space="preserve">specific functions instead of access to the whole program. </w:t>
      </w:r>
    </w:p>
    <w:p w14:paraId="2C882785" w14:textId="0F6717FA" w:rsidR="001811D2" w:rsidRPr="001811D2" w:rsidRDefault="002F5F89" w:rsidP="00976C2A">
      <w:pPr>
        <w:rPr>
          <w:rFonts w:ascii="Trebuchet MS" w:hAnsi="Trebuchet MS"/>
          <w:sz w:val="28"/>
          <w:szCs w:val="28"/>
        </w:rPr>
      </w:pPr>
      <w:r>
        <w:rPr>
          <w:rFonts w:ascii="Trebuchet MS" w:eastAsiaTheme="majorEastAsia" w:hAnsi="Trebuchet MS" w:cstheme="majorBidi"/>
          <w:bCs/>
          <w:sz w:val="28"/>
          <w:szCs w:val="26"/>
        </w:rPr>
        <w:t xml:space="preserve">As for </w:t>
      </w:r>
      <w:r w:rsidR="005F75C4">
        <w:rPr>
          <w:rFonts w:ascii="Trebuchet MS" w:eastAsiaTheme="majorEastAsia" w:hAnsi="Trebuchet MS" w:cstheme="majorBidi"/>
          <w:bCs/>
          <w:sz w:val="28"/>
          <w:szCs w:val="26"/>
        </w:rPr>
        <w:t>scalability, t</w:t>
      </w:r>
      <w:r w:rsidR="00375813">
        <w:rPr>
          <w:rFonts w:ascii="Trebuchet MS" w:eastAsiaTheme="majorEastAsia" w:hAnsi="Trebuchet MS" w:cstheme="majorBidi"/>
          <w:bCs/>
          <w:sz w:val="28"/>
          <w:szCs w:val="26"/>
        </w:rPr>
        <w:t xml:space="preserve">he project is scalable in the way that it </w:t>
      </w:r>
      <w:r>
        <w:rPr>
          <w:rFonts w:ascii="Trebuchet MS" w:eastAsiaTheme="majorEastAsia" w:hAnsi="Trebuchet MS" w:cstheme="majorBidi"/>
          <w:bCs/>
          <w:sz w:val="28"/>
          <w:szCs w:val="26"/>
        </w:rPr>
        <w:t xml:space="preserve">would be very easy to add new </w:t>
      </w:r>
      <w:r w:rsidR="005F75C4">
        <w:rPr>
          <w:rFonts w:ascii="Trebuchet MS" w:eastAsiaTheme="majorEastAsia" w:hAnsi="Trebuchet MS" w:cstheme="majorBidi"/>
          <w:bCs/>
          <w:sz w:val="28"/>
          <w:szCs w:val="26"/>
        </w:rPr>
        <w:t>features, such as more fields to the objects sent to the database</w:t>
      </w:r>
      <w:r w:rsidR="00474D2C">
        <w:rPr>
          <w:rFonts w:ascii="Trebuchet MS" w:eastAsiaTheme="majorEastAsia" w:hAnsi="Trebuchet MS" w:cstheme="majorBidi"/>
          <w:bCs/>
          <w:sz w:val="28"/>
          <w:szCs w:val="26"/>
        </w:rPr>
        <w:t xml:space="preserve">, by updating schema, index and the </w:t>
      </w:r>
      <w:proofErr w:type="spellStart"/>
      <w:r w:rsidR="00474D2C">
        <w:rPr>
          <w:rFonts w:ascii="Trebuchet MS" w:eastAsiaTheme="majorEastAsia" w:hAnsi="Trebuchet MS" w:cstheme="majorBidi"/>
          <w:bCs/>
          <w:sz w:val="28"/>
          <w:szCs w:val="26"/>
        </w:rPr>
        <w:t>ejs</w:t>
      </w:r>
      <w:proofErr w:type="spellEnd"/>
      <w:r w:rsidR="00474D2C">
        <w:rPr>
          <w:rFonts w:ascii="Trebuchet MS" w:eastAsiaTheme="majorEastAsia" w:hAnsi="Trebuchet MS" w:cstheme="majorBidi"/>
          <w:bCs/>
          <w:sz w:val="28"/>
          <w:szCs w:val="26"/>
        </w:rPr>
        <w:t xml:space="preserve"> files </w:t>
      </w:r>
      <w:r w:rsidR="00C84B73">
        <w:rPr>
          <w:rFonts w:ascii="Trebuchet MS" w:eastAsiaTheme="majorEastAsia" w:hAnsi="Trebuchet MS" w:cstheme="majorBidi"/>
          <w:bCs/>
          <w:sz w:val="28"/>
          <w:szCs w:val="26"/>
        </w:rPr>
        <w:t xml:space="preserve">in order to include more fields, or </w:t>
      </w:r>
      <w:r w:rsidR="00DD0A81">
        <w:rPr>
          <w:rFonts w:ascii="Trebuchet MS" w:eastAsiaTheme="majorEastAsia" w:hAnsi="Trebuchet MS" w:cstheme="majorBidi"/>
          <w:bCs/>
          <w:sz w:val="28"/>
          <w:szCs w:val="26"/>
        </w:rPr>
        <w:lastRenderedPageBreak/>
        <w:t xml:space="preserve">different types of accounts, such as user or admin, with different </w:t>
      </w:r>
      <w:r w:rsidR="00702D6A">
        <w:rPr>
          <w:rFonts w:ascii="Trebuchet MS" w:eastAsiaTheme="majorEastAsia" w:hAnsi="Trebuchet MS" w:cstheme="majorBidi"/>
          <w:bCs/>
          <w:sz w:val="28"/>
          <w:szCs w:val="26"/>
        </w:rPr>
        <w:t>levels of permissions</w:t>
      </w:r>
      <w:r w:rsidR="002A16DD">
        <w:rPr>
          <w:rFonts w:ascii="Trebuchet MS" w:eastAsiaTheme="majorEastAsia" w:hAnsi="Trebuchet MS" w:cstheme="majorBidi"/>
          <w:bCs/>
          <w:sz w:val="28"/>
          <w:szCs w:val="26"/>
        </w:rPr>
        <w:t>.</w:t>
      </w:r>
      <w:r w:rsidR="0015405A">
        <w:rPr>
          <w:rFonts w:ascii="Trebuchet MS" w:eastAsiaTheme="majorEastAsia" w:hAnsi="Trebuchet MS" w:cstheme="majorBidi"/>
          <w:bCs/>
          <w:sz w:val="28"/>
          <w:szCs w:val="26"/>
        </w:rPr>
        <w:t xml:space="preserve"> </w:t>
      </w:r>
    </w:p>
    <w:p w14:paraId="1AF09B7A" w14:textId="2A1220FC" w:rsidR="00D05B2C" w:rsidRDefault="00655C17" w:rsidP="00D05B2C">
      <w:pPr>
        <w:pStyle w:val="Ttulo1"/>
        <w:rPr>
          <w:rFonts w:ascii="Trebuchet MS" w:hAnsi="Trebuchet MS"/>
          <w:b/>
          <w:sz w:val="40"/>
        </w:rPr>
      </w:pPr>
      <w:r w:rsidRPr="009A2E56">
        <w:rPr>
          <w:rFonts w:ascii="Trebuchet MS" w:hAnsi="Trebuchet MS"/>
          <w:b/>
          <w:sz w:val="40"/>
        </w:rPr>
        <w:t>Conclusion</w:t>
      </w:r>
      <w:r w:rsidR="00FE256F">
        <w:rPr>
          <w:rFonts w:ascii="Trebuchet MS" w:hAnsi="Trebuchet MS"/>
          <w:b/>
          <w:sz w:val="40"/>
        </w:rPr>
        <w:t xml:space="preserve"> </w:t>
      </w:r>
    </w:p>
    <w:p w14:paraId="44F086F4" w14:textId="182FEE34" w:rsidR="00FE256F" w:rsidRDefault="00AA48B8" w:rsidP="00FE256F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Due to time </w:t>
      </w:r>
      <w:r w:rsidR="00F04113">
        <w:rPr>
          <w:rFonts w:ascii="Trebuchet MS" w:hAnsi="Trebuchet MS"/>
          <w:sz w:val="28"/>
          <w:szCs w:val="28"/>
        </w:rPr>
        <w:t>and personal</w:t>
      </w:r>
      <w:r w:rsidR="00D1526C">
        <w:rPr>
          <w:rFonts w:ascii="Trebuchet MS" w:hAnsi="Trebuchet MS"/>
          <w:sz w:val="28"/>
          <w:szCs w:val="28"/>
        </w:rPr>
        <w:t xml:space="preserve">/professional </w:t>
      </w:r>
      <w:r>
        <w:rPr>
          <w:rFonts w:ascii="Trebuchet MS" w:hAnsi="Trebuchet MS"/>
          <w:sz w:val="28"/>
          <w:szCs w:val="28"/>
        </w:rPr>
        <w:t>constraints</w:t>
      </w:r>
      <w:r w:rsidR="006D60C5">
        <w:rPr>
          <w:rFonts w:ascii="Trebuchet MS" w:hAnsi="Trebuchet MS"/>
          <w:sz w:val="28"/>
          <w:szCs w:val="28"/>
        </w:rPr>
        <w:t>, the application implements only a small amount of</w:t>
      </w:r>
      <w:r w:rsidR="00F04113">
        <w:rPr>
          <w:rFonts w:ascii="Trebuchet MS" w:hAnsi="Trebuchet MS"/>
          <w:sz w:val="28"/>
          <w:szCs w:val="28"/>
        </w:rPr>
        <w:t xml:space="preserve"> the</w:t>
      </w:r>
      <w:r w:rsidR="006D60C5">
        <w:rPr>
          <w:rFonts w:ascii="Trebuchet MS" w:hAnsi="Trebuchet MS"/>
          <w:sz w:val="28"/>
          <w:szCs w:val="28"/>
        </w:rPr>
        <w:t xml:space="preserve"> features that I would like to include in it. </w:t>
      </w:r>
    </w:p>
    <w:p w14:paraId="2E9EFFE1" w14:textId="23514C23" w:rsidR="00FC7447" w:rsidRDefault="00F04113" w:rsidP="00FE256F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Given more time, a user/admin system could have been implemented, </w:t>
      </w:r>
      <w:proofErr w:type="spellStart"/>
      <w:r>
        <w:rPr>
          <w:rFonts w:ascii="Trebuchet MS" w:hAnsi="Trebuchet MS"/>
          <w:sz w:val="28"/>
          <w:szCs w:val="28"/>
        </w:rPr>
        <w:t>wich</w:t>
      </w:r>
      <w:proofErr w:type="spellEnd"/>
      <w:r>
        <w:rPr>
          <w:rFonts w:ascii="Trebuchet MS" w:hAnsi="Trebuchet MS"/>
          <w:sz w:val="28"/>
          <w:szCs w:val="28"/>
        </w:rPr>
        <w:t xml:space="preserve"> would allow </w:t>
      </w:r>
      <w:r w:rsidR="00FC7447">
        <w:rPr>
          <w:rFonts w:ascii="Trebuchet MS" w:hAnsi="Trebuchet MS"/>
          <w:sz w:val="28"/>
          <w:szCs w:val="28"/>
        </w:rPr>
        <w:t>for the restricted use of features</w:t>
      </w:r>
      <w:r w:rsidR="003A177B">
        <w:rPr>
          <w:rFonts w:ascii="Trebuchet MS" w:hAnsi="Trebuchet MS"/>
          <w:sz w:val="28"/>
          <w:szCs w:val="28"/>
        </w:rPr>
        <w:t>, with the option to delete the rooms being one of them, as right now, any person can delete all entries to the database.</w:t>
      </w:r>
    </w:p>
    <w:p w14:paraId="33AF52A0" w14:textId="2BDB2DA7" w:rsidR="00965B37" w:rsidRPr="00C77A63" w:rsidRDefault="00C77A63" w:rsidP="00FE256F">
      <w:pPr>
        <w:rPr>
          <w:rFonts w:ascii="Trebuchet MS" w:eastAsiaTheme="majorEastAsia" w:hAnsi="Trebuchet MS" w:cstheme="majorBidi"/>
          <w:bCs/>
          <w:sz w:val="28"/>
          <w:szCs w:val="26"/>
        </w:rPr>
      </w:pPr>
      <w:r>
        <w:rPr>
          <w:rFonts w:ascii="Trebuchet MS" w:eastAsiaTheme="majorEastAsia" w:hAnsi="Trebuchet MS" w:cstheme="majorBidi"/>
          <w:bCs/>
          <w:sz w:val="28"/>
          <w:szCs w:val="26"/>
        </w:rPr>
        <w:t>There is a possibility that injection attacks would work on the database, but it is highly likely that MongoDB would handle</w:t>
      </w:r>
      <w:r w:rsidR="0073541C">
        <w:rPr>
          <w:rFonts w:ascii="Trebuchet MS" w:eastAsiaTheme="majorEastAsia" w:hAnsi="Trebuchet MS" w:cstheme="majorBidi"/>
          <w:bCs/>
          <w:sz w:val="28"/>
          <w:szCs w:val="26"/>
        </w:rPr>
        <w:t xml:space="preserve"> some of those attacks. More testing on this would be required, which </w:t>
      </w:r>
      <w:r w:rsidR="00965B37">
        <w:rPr>
          <w:rFonts w:ascii="Trebuchet MS" w:eastAsiaTheme="majorEastAsia" w:hAnsi="Trebuchet MS" w:cstheme="majorBidi"/>
          <w:bCs/>
          <w:sz w:val="28"/>
          <w:szCs w:val="26"/>
        </w:rPr>
        <w:t>would take even more time.</w:t>
      </w:r>
    </w:p>
    <w:p w14:paraId="244FD54C" w14:textId="1896F8C9" w:rsidR="003A177B" w:rsidRPr="00FE256F" w:rsidRDefault="003A177B" w:rsidP="00FE256F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Another feature</w:t>
      </w:r>
      <w:r w:rsidR="00064CF2">
        <w:rPr>
          <w:rFonts w:ascii="Trebuchet MS" w:hAnsi="Trebuchet MS"/>
          <w:sz w:val="28"/>
          <w:szCs w:val="28"/>
        </w:rPr>
        <w:t xml:space="preserve"> that could be implemented is more information regarding the rooms, as right now the information that is provided about the rooms is very </w:t>
      </w:r>
      <w:r w:rsidR="007C02CC">
        <w:rPr>
          <w:rFonts w:ascii="Trebuchet MS" w:hAnsi="Trebuchet MS"/>
          <w:sz w:val="28"/>
          <w:szCs w:val="28"/>
        </w:rPr>
        <w:t xml:space="preserve">small. Things like if the room is VIP, </w:t>
      </w:r>
      <w:r w:rsidR="00A65323">
        <w:rPr>
          <w:rFonts w:ascii="Trebuchet MS" w:hAnsi="Trebuchet MS"/>
          <w:sz w:val="28"/>
          <w:szCs w:val="28"/>
        </w:rPr>
        <w:t xml:space="preserve">If there are any special requests, or </w:t>
      </w:r>
      <w:r w:rsidR="009C5190">
        <w:rPr>
          <w:rFonts w:ascii="Trebuchet MS" w:hAnsi="Trebuchet MS"/>
          <w:sz w:val="28"/>
          <w:szCs w:val="28"/>
        </w:rPr>
        <w:t xml:space="preserve">what rooms are available to be </w:t>
      </w:r>
      <w:r w:rsidR="0061535E">
        <w:rPr>
          <w:rFonts w:ascii="Trebuchet MS" w:hAnsi="Trebuchet MS"/>
          <w:sz w:val="28"/>
          <w:szCs w:val="28"/>
        </w:rPr>
        <w:t xml:space="preserve">selected. A room limit </w:t>
      </w:r>
      <w:r w:rsidR="002945D5">
        <w:rPr>
          <w:rFonts w:ascii="Trebuchet MS" w:hAnsi="Trebuchet MS"/>
          <w:sz w:val="28"/>
          <w:szCs w:val="28"/>
        </w:rPr>
        <w:t>sh</w:t>
      </w:r>
      <w:r w:rsidR="0061535E">
        <w:rPr>
          <w:rFonts w:ascii="Trebuchet MS" w:hAnsi="Trebuchet MS"/>
          <w:sz w:val="28"/>
          <w:szCs w:val="28"/>
        </w:rPr>
        <w:t xml:space="preserve">ould also be implemented, </w:t>
      </w:r>
    </w:p>
    <w:p w14:paraId="0710649D" w14:textId="15063577" w:rsidR="00D05B2C" w:rsidRDefault="00046BF2" w:rsidP="00202066">
      <w:pPr>
        <w:pStyle w:val="NormalWeb"/>
        <w:spacing w:after="0" w:line="360" w:lineRule="atLeast"/>
        <w:rPr>
          <w:rFonts w:ascii="Trebuchet MS" w:hAnsi="Trebuchet MS" w:cs="Calibri"/>
          <w:color w:val="000000"/>
          <w:sz w:val="28"/>
          <w:szCs w:val="28"/>
        </w:rPr>
      </w:pPr>
      <w:r>
        <w:rPr>
          <w:rFonts w:ascii="Trebuchet MS" w:hAnsi="Trebuchet MS" w:cs="Calibri"/>
          <w:color w:val="000000"/>
          <w:sz w:val="28"/>
          <w:szCs w:val="28"/>
        </w:rPr>
        <w:t xml:space="preserve">When all is said and done, this project was very </w:t>
      </w:r>
      <w:r w:rsidR="00671435">
        <w:rPr>
          <w:rFonts w:ascii="Trebuchet MS" w:hAnsi="Trebuchet MS" w:cs="Calibri"/>
          <w:color w:val="000000"/>
          <w:sz w:val="28"/>
          <w:szCs w:val="28"/>
        </w:rPr>
        <w:t xml:space="preserve">interesting to develop, I learned new ways to access and structure data using </w:t>
      </w:r>
      <w:r w:rsidR="009C64AB">
        <w:rPr>
          <w:rFonts w:ascii="Trebuchet MS" w:hAnsi="Trebuchet MS" w:cs="Calibri"/>
          <w:color w:val="000000"/>
          <w:sz w:val="28"/>
          <w:szCs w:val="28"/>
        </w:rPr>
        <w:t>M</w:t>
      </w:r>
      <w:r w:rsidR="00671435">
        <w:rPr>
          <w:rFonts w:ascii="Trebuchet MS" w:hAnsi="Trebuchet MS" w:cs="Calibri"/>
          <w:color w:val="000000"/>
          <w:sz w:val="28"/>
          <w:szCs w:val="28"/>
        </w:rPr>
        <w:t xml:space="preserve">ongoDB and Mongoose, developed my skills with </w:t>
      </w:r>
      <w:proofErr w:type="spellStart"/>
      <w:r w:rsidR="00671435">
        <w:rPr>
          <w:rFonts w:ascii="Trebuchet MS" w:hAnsi="Trebuchet MS" w:cs="Calibri"/>
          <w:color w:val="000000"/>
          <w:sz w:val="28"/>
          <w:szCs w:val="28"/>
        </w:rPr>
        <w:t>ejs</w:t>
      </w:r>
      <w:proofErr w:type="spellEnd"/>
      <w:r w:rsidR="006E737F">
        <w:rPr>
          <w:rFonts w:ascii="Trebuchet MS" w:hAnsi="Trebuchet MS" w:cs="Calibri"/>
          <w:color w:val="000000"/>
          <w:sz w:val="28"/>
          <w:szCs w:val="28"/>
        </w:rPr>
        <w:t xml:space="preserve"> and </w:t>
      </w:r>
      <w:proofErr w:type="spellStart"/>
      <w:r w:rsidR="00B3255A">
        <w:rPr>
          <w:rFonts w:ascii="Trebuchet MS" w:hAnsi="Trebuchet MS" w:cs="Calibri"/>
          <w:color w:val="000000"/>
          <w:sz w:val="28"/>
          <w:szCs w:val="28"/>
        </w:rPr>
        <w:t>javascript</w:t>
      </w:r>
      <w:proofErr w:type="spellEnd"/>
      <w:r w:rsidR="00B3255A">
        <w:rPr>
          <w:rFonts w:ascii="Trebuchet MS" w:hAnsi="Trebuchet MS" w:cs="Calibri"/>
          <w:color w:val="000000"/>
          <w:sz w:val="28"/>
          <w:szCs w:val="28"/>
        </w:rPr>
        <w:t xml:space="preserve">, </w:t>
      </w:r>
      <w:r w:rsidR="001C044C">
        <w:rPr>
          <w:rFonts w:ascii="Trebuchet MS" w:hAnsi="Trebuchet MS" w:cs="Calibri"/>
          <w:color w:val="000000"/>
          <w:sz w:val="28"/>
          <w:szCs w:val="28"/>
        </w:rPr>
        <w:t xml:space="preserve">and managed to learn new ways of building a </w:t>
      </w:r>
      <w:proofErr w:type="spellStart"/>
      <w:r w:rsidR="001C044C">
        <w:rPr>
          <w:rFonts w:ascii="Trebuchet MS" w:hAnsi="Trebuchet MS" w:cs="Calibri"/>
          <w:color w:val="000000"/>
          <w:sz w:val="28"/>
          <w:szCs w:val="28"/>
        </w:rPr>
        <w:t>fullstack</w:t>
      </w:r>
      <w:proofErr w:type="spellEnd"/>
      <w:r w:rsidR="001C044C">
        <w:rPr>
          <w:rFonts w:ascii="Trebuchet MS" w:hAnsi="Trebuchet MS" w:cs="Calibri"/>
          <w:color w:val="000000"/>
          <w:sz w:val="28"/>
          <w:szCs w:val="28"/>
        </w:rPr>
        <w:t xml:space="preserve"> application</w:t>
      </w:r>
      <w:r w:rsidR="00965B37">
        <w:rPr>
          <w:rFonts w:ascii="Trebuchet MS" w:hAnsi="Trebuchet MS" w:cs="Calibri"/>
          <w:color w:val="000000"/>
          <w:sz w:val="28"/>
          <w:szCs w:val="28"/>
        </w:rPr>
        <w:t xml:space="preserve">, and I now have even more tools to become a better developer and </w:t>
      </w:r>
      <w:r w:rsidR="00420694">
        <w:rPr>
          <w:rFonts w:ascii="Trebuchet MS" w:hAnsi="Trebuchet MS" w:cs="Calibri"/>
          <w:color w:val="000000"/>
          <w:sz w:val="28"/>
          <w:szCs w:val="28"/>
        </w:rPr>
        <w:t xml:space="preserve">a better </w:t>
      </w:r>
      <w:r w:rsidR="00965B37">
        <w:rPr>
          <w:rFonts w:ascii="Trebuchet MS" w:hAnsi="Trebuchet MS" w:cs="Calibri"/>
          <w:color w:val="000000"/>
          <w:sz w:val="28"/>
          <w:szCs w:val="28"/>
        </w:rPr>
        <w:t>professional</w:t>
      </w:r>
      <w:r w:rsidR="001C044C">
        <w:rPr>
          <w:rFonts w:ascii="Trebuchet MS" w:hAnsi="Trebuchet MS" w:cs="Calibri"/>
          <w:color w:val="000000"/>
          <w:sz w:val="28"/>
          <w:szCs w:val="28"/>
        </w:rPr>
        <w:t xml:space="preserve">. </w:t>
      </w:r>
    </w:p>
    <w:p w14:paraId="42E1AFDB" w14:textId="77777777" w:rsidR="00CE44D6" w:rsidRPr="00046BF2" w:rsidRDefault="00CE44D6" w:rsidP="00202066">
      <w:pPr>
        <w:pStyle w:val="NormalWeb"/>
        <w:spacing w:after="0" w:line="360" w:lineRule="atLeast"/>
        <w:rPr>
          <w:rFonts w:ascii="Trebuchet MS" w:hAnsi="Trebuchet MS" w:cs="Calibri"/>
          <w:color w:val="000000"/>
          <w:sz w:val="28"/>
          <w:szCs w:val="28"/>
        </w:rPr>
      </w:pPr>
    </w:p>
    <w:sectPr w:rsidR="00CE44D6" w:rsidRPr="00046BF2">
      <w:headerReference w:type="default" r:id="rId28"/>
      <w:footerReference w:type="even" r:id="rId29"/>
      <w:footerReference w:type="default" r:id="rId30"/>
      <w:pgSz w:w="12240" w:h="15840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BB6BB" w14:textId="77777777" w:rsidR="00D07F16" w:rsidRDefault="00D07F16">
      <w:pPr>
        <w:spacing w:after="0" w:line="240" w:lineRule="auto"/>
      </w:pPr>
      <w:r>
        <w:separator/>
      </w:r>
    </w:p>
  </w:endnote>
  <w:endnote w:type="continuationSeparator" w:id="0">
    <w:p w14:paraId="1955CA27" w14:textId="77777777" w:rsidR="00D07F16" w:rsidRDefault="00D07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GSMinchoE">
    <w:altName w:val="HGS明朝E"/>
    <w:charset w:val="80"/>
    <w:family w:val="roman"/>
    <w:pitch w:val="variable"/>
    <w:sig w:usb0="E00002FF" w:usb1="2AC7EDFE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A1D4F" w14:textId="77777777" w:rsidR="005B5242" w:rsidRDefault="005B5242">
    <w:pPr>
      <w:jc w:val="right"/>
    </w:pPr>
  </w:p>
  <w:p w14:paraId="6063101A" w14:textId="77777777" w:rsidR="005B5242" w:rsidRDefault="00B2656D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E68422" w:themeColor="accent3"/>
      </w:rPr>
      <w:sym w:font="Wingdings 2" w:char="F097"/>
    </w:r>
    <w:r>
      <w:t xml:space="preserve"> </w:t>
    </w:r>
  </w:p>
  <w:p w14:paraId="536D9C52" w14:textId="77777777" w:rsidR="005B5242" w:rsidRDefault="00B2656D">
    <w:pPr>
      <w:jc w:val="right"/>
    </w:pPr>
    <w:r>
      <w:rPr>
        <w:noProof/>
        <w:lang w:val="en-GB" w:eastAsia="en-GB"/>
      </w:rPr>
      <mc:AlternateContent>
        <mc:Choice Requires="wpg">
          <w:drawing>
            <wp:inline distT="0" distB="0" distL="0" distR="0" wp14:anchorId="463BAF87" wp14:editId="7AC9A914">
              <wp:extent cx="2327910" cy="45085"/>
              <wp:effectExtent l="9525" t="9525" r="15240" b="12065"/>
              <wp:docPr id="3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073EB21F" id="Group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" strokecolor="#438086" strokeweight=".25pt"/>
              <w10:anchorlock/>
            </v:group>
          </w:pict>
        </mc:Fallback>
      </mc:AlternateContent>
    </w:r>
  </w:p>
  <w:p w14:paraId="2F12DEB1" w14:textId="77777777" w:rsidR="005B5242" w:rsidRDefault="005B5242">
    <w:pPr>
      <w:pStyle w:val="SemEspaamento"/>
      <w:rPr>
        <w:sz w:val="2"/>
        <w:szCs w:val="2"/>
      </w:rPr>
    </w:pPr>
  </w:p>
  <w:p w14:paraId="01F5EB2B" w14:textId="77777777" w:rsidR="005B5242" w:rsidRDefault="005B5242"/>
  <w:p w14:paraId="524B934E" w14:textId="77777777" w:rsidR="005B5242" w:rsidRDefault="005B5242"/>
  <w:p w14:paraId="385F0A81" w14:textId="77777777" w:rsidR="005B5242" w:rsidRDefault="005B5242"/>
  <w:p w14:paraId="3122C850" w14:textId="77777777" w:rsidR="00AA7187" w:rsidRDefault="00AA718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6868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BCFA73" w14:textId="77777777" w:rsidR="00B0543B" w:rsidRDefault="00B0543B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617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E0D869" w14:textId="77777777" w:rsidR="00AA7187" w:rsidRDefault="00AA718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A9141" w14:textId="77777777" w:rsidR="00D07F16" w:rsidRDefault="00D07F16">
      <w:pPr>
        <w:spacing w:after="0" w:line="240" w:lineRule="auto"/>
      </w:pPr>
      <w:r>
        <w:separator/>
      </w:r>
    </w:p>
  </w:footnote>
  <w:footnote w:type="continuationSeparator" w:id="0">
    <w:p w14:paraId="12EAE4B6" w14:textId="77777777" w:rsidR="00D07F16" w:rsidRDefault="00D07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6076B4" w:themeColor="accent1"/>
        <w:lang w:val="pt-PT"/>
      </w:rPr>
      <w:alias w:val="Title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4F4415FF" w14:textId="16660935" w:rsidR="005B5242" w:rsidRPr="00B41EAA" w:rsidRDefault="00B41EAA">
        <w:pPr>
          <w:spacing w:after="0"/>
          <w:jc w:val="center"/>
          <w:rPr>
            <w:color w:val="E4E9EF" w:themeColor="background2"/>
            <w:lang w:val="pt-PT"/>
          </w:rPr>
        </w:pPr>
        <w:proofErr w:type="spellStart"/>
        <w:r w:rsidRPr="00B41EAA">
          <w:rPr>
            <w:color w:val="6076B4" w:themeColor="accent1"/>
            <w:lang w:val="pt-PT"/>
          </w:rPr>
          <w:t>Advanced</w:t>
        </w:r>
        <w:proofErr w:type="spellEnd"/>
        <w:r w:rsidRPr="00B41EAA">
          <w:rPr>
            <w:color w:val="6076B4" w:themeColor="accent1"/>
            <w:lang w:val="pt-PT"/>
          </w:rPr>
          <w:t xml:space="preserve"> </w:t>
        </w:r>
        <w:proofErr w:type="spellStart"/>
        <w:r w:rsidRPr="00B41EAA">
          <w:rPr>
            <w:color w:val="6076B4" w:themeColor="accent1"/>
            <w:lang w:val="pt-PT"/>
          </w:rPr>
          <w:t>Database</w:t>
        </w:r>
        <w:proofErr w:type="spellEnd"/>
        <w:r w:rsidRPr="00B41EAA">
          <w:rPr>
            <w:color w:val="6076B4" w:themeColor="accent1"/>
            <w:lang w:val="pt-PT"/>
          </w:rPr>
          <w:t xml:space="preserve"> </w:t>
        </w:r>
        <w:proofErr w:type="spellStart"/>
        <w:r w:rsidRPr="00B41EAA">
          <w:rPr>
            <w:color w:val="6076B4" w:themeColor="accent1"/>
            <w:lang w:val="pt-PT"/>
          </w:rPr>
          <w:t>Systems</w:t>
        </w:r>
        <w:proofErr w:type="spellEnd"/>
        <w:r w:rsidRPr="00B41EAA">
          <w:rPr>
            <w:color w:val="6076B4" w:themeColor="accent1"/>
            <w:lang w:val="pt-PT"/>
          </w:rPr>
          <w:t xml:space="preserve"> (COM519) Rodrigo Queiroga Amaral</w:t>
        </w:r>
      </w:p>
    </w:sdtContent>
  </w:sdt>
  <w:p w14:paraId="020CCA5B" w14:textId="77777777" w:rsidR="005B5242" w:rsidRDefault="00B2656D">
    <w:pPr>
      <w:jc w:val="center"/>
      <w:rPr>
        <w:color w:val="6076B4" w:themeColor="accent1"/>
      </w:rPr>
    </w:pPr>
    <w:r>
      <w:rPr>
        <w:color w:val="6076B4" w:themeColor="accent1"/>
      </w:rPr>
      <w:sym w:font="Symbol" w:char="F0B7"/>
    </w:r>
    <w:r>
      <w:rPr>
        <w:color w:val="6076B4" w:themeColor="accent1"/>
      </w:rPr>
      <w:t xml:space="preserve"> </w:t>
    </w:r>
    <w:r>
      <w:rPr>
        <w:color w:val="6076B4" w:themeColor="accent1"/>
      </w:rPr>
      <w:sym w:font="Symbol" w:char="F0B7"/>
    </w:r>
    <w:r>
      <w:rPr>
        <w:color w:val="6076B4" w:themeColor="accent1"/>
      </w:rPr>
      <w:t xml:space="preserve"> </w:t>
    </w:r>
    <w:r>
      <w:rPr>
        <w:color w:val="6076B4" w:themeColor="accent1"/>
      </w:rPr>
      <w:sym w:font="Symbol" w:char="F0B7"/>
    </w:r>
  </w:p>
  <w:p w14:paraId="3FBBBC0E" w14:textId="77777777" w:rsidR="00AA7187" w:rsidRDefault="00AA718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8E4"/>
    <w:rsid w:val="0000679D"/>
    <w:rsid w:val="000140FB"/>
    <w:rsid w:val="00015FF0"/>
    <w:rsid w:val="00017BB5"/>
    <w:rsid w:val="000302D9"/>
    <w:rsid w:val="00046BF2"/>
    <w:rsid w:val="0005171A"/>
    <w:rsid w:val="00052D6A"/>
    <w:rsid w:val="000623E6"/>
    <w:rsid w:val="00064CF2"/>
    <w:rsid w:val="00064F0E"/>
    <w:rsid w:val="000664A0"/>
    <w:rsid w:val="00081240"/>
    <w:rsid w:val="00082A29"/>
    <w:rsid w:val="0008708C"/>
    <w:rsid w:val="000935B4"/>
    <w:rsid w:val="000A1A4D"/>
    <w:rsid w:val="000A4657"/>
    <w:rsid w:val="000B28C7"/>
    <w:rsid w:val="000B4C25"/>
    <w:rsid w:val="000B5AFB"/>
    <w:rsid w:val="000C0F16"/>
    <w:rsid w:val="000C1F52"/>
    <w:rsid w:val="000C27B5"/>
    <w:rsid w:val="000C7215"/>
    <w:rsid w:val="000C7568"/>
    <w:rsid w:val="000D2D55"/>
    <w:rsid w:val="000D78B8"/>
    <w:rsid w:val="000E704D"/>
    <w:rsid w:val="000F3EA3"/>
    <w:rsid w:val="000F62A4"/>
    <w:rsid w:val="00100A0F"/>
    <w:rsid w:val="00117A51"/>
    <w:rsid w:val="00122191"/>
    <w:rsid w:val="001324E2"/>
    <w:rsid w:val="00132702"/>
    <w:rsid w:val="001506C7"/>
    <w:rsid w:val="00153E4C"/>
    <w:rsid w:val="0015405A"/>
    <w:rsid w:val="00156AB7"/>
    <w:rsid w:val="00160129"/>
    <w:rsid w:val="00161E84"/>
    <w:rsid w:val="00163CF3"/>
    <w:rsid w:val="001811D2"/>
    <w:rsid w:val="0018427B"/>
    <w:rsid w:val="001863D0"/>
    <w:rsid w:val="00187C7B"/>
    <w:rsid w:val="00193A3E"/>
    <w:rsid w:val="00195D88"/>
    <w:rsid w:val="0019749F"/>
    <w:rsid w:val="001A10C8"/>
    <w:rsid w:val="001A414E"/>
    <w:rsid w:val="001A5090"/>
    <w:rsid w:val="001A53B1"/>
    <w:rsid w:val="001A7480"/>
    <w:rsid w:val="001B415A"/>
    <w:rsid w:val="001B4BFE"/>
    <w:rsid w:val="001B5C91"/>
    <w:rsid w:val="001B6103"/>
    <w:rsid w:val="001B6CA8"/>
    <w:rsid w:val="001B7EE0"/>
    <w:rsid w:val="001C044C"/>
    <w:rsid w:val="001E2842"/>
    <w:rsid w:val="001F12FA"/>
    <w:rsid w:val="001F4347"/>
    <w:rsid w:val="00202066"/>
    <w:rsid w:val="002040FC"/>
    <w:rsid w:val="002042B5"/>
    <w:rsid w:val="00206645"/>
    <w:rsid w:val="002166D3"/>
    <w:rsid w:val="00220AD2"/>
    <w:rsid w:val="0022641B"/>
    <w:rsid w:val="002269A2"/>
    <w:rsid w:val="0023613F"/>
    <w:rsid w:val="002439AD"/>
    <w:rsid w:val="002515F6"/>
    <w:rsid w:val="002520D4"/>
    <w:rsid w:val="00260DEC"/>
    <w:rsid w:val="00265376"/>
    <w:rsid w:val="00267D81"/>
    <w:rsid w:val="00276513"/>
    <w:rsid w:val="00282F8F"/>
    <w:rsid w:val="00284E9E"/>
    <w:rsid w:val="00286CD0"/>
    <w:rsid w:val="002921F8"/>
    <w:rsid w:val="002945D5"/>
    <w:rsid w:val="002A16DD"/>
    <w:rsid w:val="002B1CC1"/>
    <w:rsid w:val="002B7C10"/>
    <w:rsid w:val="002B7DD7"/>
    <w:rsid w:val="002C5CEC"/>
    <w:rsid w:val="002D103F"/>
    <w:rsid w:val="002D1F6E"/>
    <w:rsid w:val="002D4A5D"/>
    <w:rsid w:val="002E075F"/>
    <w:rsid w:val="002E51E9"/>
    <w:rsid w:val="002F5F89"/>
    <w:rsid w:val="00300076"/>
    <w:rsid w:val="00314CDA"/>
    <w:rsid w:val="00314E43"/>
    <w:rsid w:val="00324101"/>
    <w:rsid w:val="003245EA"/>
    <w:rsid w:val="00325E53"/>
    <w:rsid w:val="00332C8B"/>
    <w:rsid w:val="00334542"/>
    <w:rsid w:val="00336EB3"/>
    <w:rsid w:val="00340B83"/>
    <w:rsid w:val="0034195C"/>
    <w:rsid w:val="00345024"/>
    <w:rsid w:val="00345CBA"/>
    <w:rsid w:val="0035317B"/>
    <w:rsid w:val="00375813"/>
    <w:rsid w:val="00375C32"/>
    <w:rsid w:val="003765BB"/>
    <w:rsid w:val="00387312"/>
    <w:rsid w:val="00394793"/>
    <w:rsid w:val="003A177B"/>
    <w:rsid w:val="003A2BE1"/>
    <w:rsid w:val="003A4F73"/>
    <w:rsid w:val="003A56D1"/>
    <w:rsid w:val="003C4BA1"/>
    <w:rsid w:val="004037A9"/>
    <w:rsid w:val="004068C5"/>
    <w:rsid w:val="00412964"/>
    <w:rsid w:val="00415183"/>
    <w:rsid w:val="00417E80"/>
    <w:rsid w:val="00420694"/>
    <w:rsid w:val="00421E77"/>
    <w:rsid w:val="00434A00"/>
    <w:rsid w:val="00442594"/>
    <w:rsid w:val="00443F59"/>
    <w:rsid w:val="00445C3C"/>
    <w:rsid w:val="00453BDB"/>
    <w:rsid w:val="00460ED4"/>
    <w:rsid w:val="00467600"/>
    <w:rsid w:val="00470A6F"/>
    <w:rsid w:val="00474D2C"/>
    <w:rsid w:val="0047662C"/>
    <w:rsid w:val="00481709"/>
    <w:rsid w:val="00485313"/>
    <w:rsid w:val="004853D9"/>
    <w:rsid w:val="00496738"/>
    <w:rsid w:val="004A4AE0"/>
    <w:rsid w:val="004B0BA4"/>
    <w:rsid w:val="004E0A9D"/>
    <w:rsid w:val="004E5DE3"/>
    <w:rsid w:val="004F4DD2"/>
    <w:rsid w:val="00512161"/>
    <w:rsid w:val="00515F28"/>
    <w:rsid w:val="00516C78"/>
    <w:rsid w:val="00523505"/>
    <w:rsid w:val="00557CEB"/>
    <w:rsid w:val="0056075A"/>
    <w:rsid w:val="00571B51"/>
    <w:rsid w:val="00574DED"/>
    <w:rsid w:val="005770EC"/>
    <w:rsid w:val="00587107"/>
    <w:rsid w:val="00587B45"/>
    <w:rsid w:val="005A16B5"/>
    <w:rsid w:val="005A207C"/>
    <w:rsid w:val="005A520D"/>
    <w:rsid w:val="005A5B39"/>
    <w:rsid w:val="005B5242"/>
    <w:rsid w:val="005B7777"/>
    <w:rsid w:val="005C0016"/>
    <w:rsid w:val="005C75C4"/>
    <w:rsid w:val="005F062F"/>
    <w:rsid w:val="005F1902"/>
    <w:rsid w:val="005F42B5"/>
    <w:rsid w:val="005F75C4"/>
    <w:rsid w:val="00602633"/>
    <w:rsid w:val="00610732"/>
    <w:rsid w:val="00610A83"/>
    <w:rsid w:val="00615078"/>
    <w:rsid w:val="0061535E"/>
    <w:rsid w:val="00620FDF"/>
    <w:rsid w:val="00620FEF"/>
    <w:rsid w:val="006250EB"/>
    <w:rsid w:val="00631B1D"/>
    <w:rsid w:val="0064112D"/>
    <w:rsid w:val="00646E64"/>
    <w:rsid w:val="00655C17"/>
    <w:rsid w:val="00671435"/>
    <w:rsid w:val="00673126"/>
    <w:rsid w:val="006865B2"/>
    <w:rsid w:val="006905FF"/>
    <w:rsid w:val="00691141"/>
    <w:rsid w:val="00697B9F"/>
    <w:rsid w:val="006A51FF"/>
    <w:rsid w:val="006D09AA"/>
    <w:rsid w:val="006D60C5"/>
    <w:rsid w:val="006D6AE8"/>
    <w:rsid w:val="006D73E5"/>
    <w:rsid w:val="006E2271"/>
    <w:rsid w:val="006E737F"/>
    <w:rsid w:val="006F277F"/>
    <w:rsid w:val="006F3214"/>
    <w:rsid w:val="006F7355"/>
    <w:rsid w:val="007024E4"/>
    <w:rsid w:val="00702874"/>
    <w:rsid w:val="00702D6A"/>
    <w:rsid w:val="00711A96"/>
    <w:rsid w:val="007165CA"/>
    <w:rsid w:val="0073541C"/>
    <w:rsid w:val="00735AB3"/>
    <w:rsid w:val="007401DD"/>
    <w:rsid w:val="00742680"/>
    <w:rsid w:val="00747E19"/>
    <w:rsid w:val="007542E0"/>
    <w:rsid w:val="00756DA0"/>
    <w:rsid w:val="00762590"/>
    <w:rsid w:val="00765952"/>
    <w:rsid w:val="00772806"/>
    <w:rsid w:val="0077549E"/>
    <w:rsid w:val="00793CC6"/>
    <w:rsid w:val="007A7606"/>
    <w:rsid w:val="007C02CC"/>
    <w:rsid w:val="007C0C26"/>
    <w:rsid w:val="007C1E18"/>
    <w:rsid w:val="007C23D8"/>
    <w:rsid w:val="007D1B4F"/>
    <w:rsid w:val="007E1882"/>
    <w:rsid w:val="007E6C91"/>
    <w:rsid w:val="007F19E7"/>
    <w:rsid w:val="00812FEA"/>
    <w:rsid w:val="00813736"/>
    <w:rsid w:val="008532BF"/>
    <w:rsid w:val="0087646D"/>
    <w:rsid w:val="008937B9"/>
    <w:rsid w:val="00895308"/>
    <w:rsid w:val="008A4570"/>
    <w:rsid w:val="008B4EE5"/>
    <w:rsid w:val="008C7C65"/>
    <w:rsid w:val="008D66C4"/>
    <w:rsid w:val="008D7A74"/>
    <w:rsid w:val="008E09CC"/>
    <w:rsid w:val="008E13B8"/>
    <w:rsid w:val="008E505E"/>
    <w:rsid w:val="008E686E"/>
    <w:rsid w:val="00910EE4"/>
    <w:rsid w:val="009200A7"/>
    <w:rsid w:val="00933597"/>
    <w:rsid w:val="0094134D"/>
    <w:rsid w:val="009413F4"/>
    <w:rsid w:val="009416C3"/>
    <w:rsid w:val="00941A43"/>
    <w:rsid w:val="009534CF"/>
    <w:rsid w:val="009537C9"/>
    <w:rsid w:val="00954A03"/>
    <w:rsid w:val="00965B37"/>
    <w:rsid w:val="009726FF"/>
    <w:rsid w:val="00973B15"/>
    <w:rsid w:val="00976C2A"/>
    <w:rsid w:val="00982B44"/>
    <w:rsid w:val="009900A5"/>
    <w:rsid w:val="009A2E56"/>
    <w:rsid w:val="009A689A"/>
    <w:rsid w:val="009B1FAF"/>
    <w:rsid w:val="009B2785"/>
    <w:rsid w:val="009B6534"/>
    <w:rsid w:val="009B7468"/>
    <w:rsid w:val="009C4F50"/>
    <w:rsid w:val="009C5190"/>
    <w:rsid w:val="009C5563"/>
    <w:rsid w:val="009C64AB"/>
    <w:rsid w:val="009D7C33"/>
    <w:rsid w:val="009E2A1B"/>
    <w:rsid w:val="009F0FAB"/>
    <w:rsid w:val="009F1760"/>
    <w:rsid w:val="009F3B47"/>
    <w:rsid w:val="00A26325"/>
    <w:rsid w:val="00A27E46"/>
    <w:rsid w:val="00A31B84"/>
    <w:rsid w:val="00A4364C"/>
    <w:rsid w:val="00A52BE1"/>
    <w:rsid w:val="00A532BE"/>
    <w:rsid w:val="00A5458C"/>
    <w:rsid w:val="00A56586"/>
    <w:rsid w:val="00A61EA3"/>
    <w:rsid w:val="00A65323"/>
    <w:rsid w:val="00A70208"/>
    <w:rsid w:val="00A75044"/>
    <w:rsid w:val="00A87D26"/>
    <w:rsid w:val="00AA48B8"/>
    <w:rsid w:val="00AA7187"/>
    <w:rsid w:val="00AB45C8"/>
    <w:rsid w:val="00AC023E"/>
    <w:rsid w:val="00AC672D"/>
    <w:rsid w:val="00AD47CF"/>
    <w:rsid w:val="00AD74AB"/>
    <w:rsid w:val="00AE0ECA"/>
    <w:rsid w:val="00AE18B5"/>
    <w:rsid w:val="00AE31A2"/>
    <w:rsid w:val="00AE468B"/>
    <w:rsid w:val="00AE5217"/>
    <w:rsid w:val="00AF452A"/>
    <w:rsid w:val="00B0543B"/>
    <w:rsid w:val="00B10C9B"/>
    <w:rsid w:val="00B11735"/>
    <w:rsid w:val="00B1387B"/>
    <w:rsid w:val="00B13BCB"/>
    <w:rsid w:val="00B14C81"/>
    <w:rsid w:val="00B22F6E"/>
    <w:rsid w:val="00B2656D"/>
    <w:rsid w:val="00B26A66"/>
    <w:rsid w:val="00B3255A"/>
    <w:rsid w:val="00B41696"/>
    <w:rsid w:val="00B41EAA"/>
    <w:rsid w:val="00B50769"/>
    <w:rsid w:val="00B632B5"/>
    <w:rsid w:val="00B6443C"/>
    <w:rsid w:val="00B702B6"/>
    <w:rsid w:val="00B8584B"/>
    <w:rsid w:val="00BA4BFE"/>
    <w:rsid w:val="00BA4EE6"/>
    <w:rsid w:val="00BA7ED0"/>
    <w:rsid w:val="00BB458B"/>
    <w:rsid w:val="00BB55C0"/>
    <w:rsid w:val="00BB7967"/>
    <w:rsid w:val="00BC4972"/>
    <w:rsid w:val="00BC617E"/>
    <w:rsid w:val="00BD12A0"/>
    <w:rsid w:val="00BD2A46"/>
    <w:rsid w:val="00BD7E82"/>
    <w:rsid w:val="00BF590F"/>
    <w:rsid w:val="00C01B6E"/>
    <w:rsid w:val="00C05D71"/>
    <w:rsid w:val="00C17E59"/>
    <w:rsid w:val="00C342A5"/>
    <w:rsid w:val="00C356C2"/>
    <w:rsid w:val="00C36355"/>
    <w:rsid w:val="00C514CD"/>
    <w:rsid w:val="00C562F4"/>
    <w:rsid w:val="00C563BF"/>
    <w:rsid w:val="00C6339A"/>
    <w:rsid w:val="00C715AE"/>
    <w:rsid w:val="00C726D1"/>
    <w:rsid w:val="00C77A63"/>
    <w:rsid w:val="00C83DCE"/>
    <w:rsid w:val="00C84B73"/>
    <w:rsid w:val="00C97D97"/>
    <w:rsid w:val="00CA0C0D"/>
    <w:rsid w:val="00CA66C9"/>
    <w:rsid w:val="00CB1381"/>
    <w:rsid w:val="00CB78AE"/>
    <w:rsid w:val="00CC31DD"/>
    <w:rsid w:val="00CC45B6"/>
    <w:rsid w:val="00CE44D6"/>
    <w:rsid w:val="00CF46A4"/>
    <w:rsid w:val="00D05B2C"/>
    <w:rsid w:val="00D07F16"/>
    <w:rsid w:val="00D12089"/>
    <w:rsid w:val="00D1526C"/>
    <w:rsid w:val="00D16304"/>
    <w:rsid w:val="00D17BF9"/>
    <w:rsid w:val="00D23BF4"/>
    <w:rsid w:val="00D24742"/>
    <w:rsid w:val="00D34AB6"/>
    <w:rsid w:val="00D35220"/>
    <w:rsid w:val="00D3586B"/>
    <w:rsid w:val="00D768BA"/>
    <w:rsid w:val="00D80DB4"/>
    <w:rsid w:val="00D948E4"/>
    <w:rsid w:val="00D958FC"/>
    <w:rsid w:val="00DA5505"/>
    <w:rsid w:val="00DB216D"/>
    <w:rsid w:val="00DC5B06"/>
    <w:rsid w:val="00DD0A81"/>
    <w:rsid w:val="00DD4015"/>
    <w:rsid w:val="00DF1E4E"/>
    <w:rsid w:val="00DF682A"/>
    <w:rsid w:val="00E0732C"/>
    <w:rsid w:val="00E07C19"/>
    <w:rsid w:val="00E20FC7"/>
    <w:rsid w:val="00E22585"/>
    <w:rsid w:val="00E22BAD"/>
    <w:rsid w:val="00E23526"/>
    <w:rsid w:val="00E246BD"/>
    <w:rsid w:val="00E27328"/>
    <w:rsid w:val="00E375A6"/>
    <w:rsid w:val="00E43B4A"/>
    <w:rsid w:val="00E4485B"/>
    <w:rsid w:val="00E6231D"/>
    <w:rsid w:val="00E625A8"/>
    <w:rsid w:val="00E66777"/>
    <w:rsid w:val="00E72493"/>
    <w:rsid w:val="00E757FC"/>
    <w:rsid w:val="00E85FBA"/>
    <w:rsid w:val="00E90922"/>
    <w:rsid w:val="00EA53D6"/>
    <w:rsid w:val="00EA7339"/>
    <w:rsid w:val="00EB0E6F"/>
    <w:rsid w:val="00EB5096"/>
    <w:rsid w:val="00EC1E5A"/>
    <w:rsid w:val="00EC3FD1"/>
    <w:rsid w:val="00ED19B7"/>
    <w:rsid w:val="00ED5D31"/>
    <w:rsid w:val="00ED7763"/>
    <w:rsid w:val="00EE37E5"/>
    <w:rsid w:val="00EE5DC4"/>
    <w:rsid w:val="00EF2D8C"/>
    <w:rsid w:val="00F02178"/>
    <w:rsid w:val="00F02B6E"/>
    <w:rsid w:val="00F04113"/>
    <w:rsid w:val="00F079AA"/>
    <w:rsid w:val="00F255FE"/>
    <w:rsid w:val="00F34312"/>
    <w:rsid w:val="00F34E07"/>
    <w:rsid w:val="00F35647"/>
    <w:rsid w:val="00F35654"/>
    <w:rsid w:val="00F4256A"/>
    <w:rsid w:val="00F438B5"/>
    <w:rsid w:val="00F45C24"/>
    <w:rsid w:val="00F560EF"/>
    <w:rsid w:val="00F62F5D"/>
    <w:rsid w:val="00F8290F"/>
    <w:rsid w:val="00F94A57"/>
    <w:rsid w:val="00FA60EE"/>
    <w:rsid w:val="00FB1657"/>
    <w:rsid w:val="00FB30B4"/>
    <w:rsid w:val="00FC1EBD"/>
    <w:rsid w:val="00FC32DD"/>
    <w:rsid w:val="00FC7447"/>
    <w:rsid w:val="00FE1E7D"/>
    <w:rsid w:val="00FE256F"/>
    <w:rsid w:val="00FE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1FD5B9"/>
  <w15:docId w15:val="{C74FB303-A254-4CEC-9EEF-C89D48708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2F5897" w:themeColor="text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2F5897" w:themeColor="text2"/>
      <w:sz w:val="23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bCs/>
      <w:i/>
      <w:color w:val="auto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eastAsiaTheme="majorEastAsia" w:hAnsiTheme="majorHAnsi" w:cstheme="majorBidi"/>
      <w:bCs/>
      <w:color w:val="auto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Ttulo">
    <w:name w:val="Title"/>
    <w:basedOn w:val="Normal"/>
    <w:next w:val="Normal"/>
    <w:link w:val="TtuloCarte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56"/>
      <w14:ligatures w14:val="standardContextual"/>
      <w14:cntxtAlts/>
    </w:rPr>
  </w:style>
  <w:style w:type="character" w:customStyle="1" w:styleId="TtuloCarter">
    <w:name w:val="Título Caráter"/>
    <w:basedOn w:val="Tipodeletrapredefinidodopargrafo"/>
    <w:link w:val="Ttulo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56"/>
      <w14:ligatures w14:val="standardContextual"/>
      <w14:cntxtAlts/>
    </w:rPr>
  </w:style>
  <w:style w:type="paragraph" w:styleId="Subttulo">
    <w:name w:val="Subtitle"/>
    <w:basedOn w:val="Normal"/>
    <w:next w:val="Normal"/>
    <w:link w:val="SubttuloCarte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Pr>
      <w:rFonts w:eastAsiaTheme="minorEastAsia"/>
    </w:rPr>
  </w:style>
  <w:style w:type="paragraph" w:styleId="SemEspaamento">
    <w:name w:val="No Spacing"/>
    <w:link w:val="SemEspaamentoCarter"/>
    <w:uiPriority w:val="1"/>
    <w:qFormat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Forte">
    <w:name w:val="Strong"/>
    <w:basedOn w:val="Tipodeletrapredefinidodopargrafo"/>
    <w:uiPriority w:val="22"/>
    <w:qFormat/>
    <w:rPr>
      <w:b/>
      <w:bCs/>
    </w:rPr>
  </w:style>
  <w:style w:type="character" w:styleId="nfase">
    <w:name w:val="Emphasis"/>
    <w:basedOn w:val="Tipodeletrapredefinidodopargrafo"/>
    <w:uiPriority w:val="20"/>
    <w:qFormat/>
    <w:rPr>
      <w:i/>
      <w:iCs/>
      <w:color w:val="auto"/>
    </w:rPr>
  </w:style>
  <w:style w:type="paragraph" w:styleId="Pargrafoda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o">
    <w:name w:val="Quote"/>
    <w:basedOn w:val="Normal"/>
    <w:next w:val="Normal"/>
    <w:link w:val="CitaoCarte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6076B4" w:themeColor="accent1"/>
      <w:sz w:val="24"/>
      <w:lang w:bidi="hi-IN"/>
    </w:rPr>
  </w:style>
  <w:style w:type="character" w:customStyle="1" w:styleId="CitaoCarter">
    <w:name w:val="Citação Caráter"/>
    <w:basedOn w:val="Tipodeletrapredefinidodopargrafo"/>
    <w:link w:val="Citao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CitaoIntensa">
    <w:name w:val="Intense Quote"/>
    <w:basedOn w:val="Normal"/>
    <w:next w:val="Normal"/>
    <w:link w:val="CitaoIntensaCarter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:lang w:bidi="hi-IN"/>
      <w14:ligatures w14:val="standardContextual"/>
      <w14:cntxtAlts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:lang w:bidi="hi-IN"/>
      <w14:ligatures w14:val="standardContextual"/>
      <w14:cntxtAlts/>
    </w:rPr>
  </w:style>
  <w:style w:type="character" w:styleId="nfaseDiscreta">
    <w:name w:val="Subtle Emphasis"/>
    <w:basedOn w:val="Tipodeletrapredefinidodopargrafo"/>
    <w:uiPriority w:val="19"/>
    <w:qFormat/>
    <w:rPr>
      <w:i/>
      <w:iCs/>
      <w:color w:val="auto"/>
    </w:rPr>
  </w:style>
  <w:style w:type="character" w:styleId="nfaseIntensa">
    <w:name w:val="Intense Emphasis"/>
    <w:basedOn w:val="Tipodeletrapredefinidodopargrafo"/>
    <w:uiPriority w:val="21"/>
    <w:qFormat/>
    <w:rPr>
      <w:b/>
      <w:bCs/>
      <w:i/>
      <w:iCs/>
      <w:caps w:val="0"/>
      <w:smallCaps w:val="0"/>
      <w:color w:val="auto"/>
    </w:rPr>
  </w:style>
  <w:style w:type="character" w:styleId="RefernciaDiscreta">
    <w:name w:val="Subtle Reference"/>
    <w:basedOn w:val="Tipodeletrapredefinidodopargrafo"/>
    <w:uiPriority w:val="31"/>
    <w:qFormat/>
    <w:rPr>
      <w:smallCaps/>
      <w:color w:val="auto"/>
      <w:u w:val="single"/>
    </w:rPr>
  </w:style>
  <w:style w:type="character" w:styleId="RefernciaIntensa">
    <w:name w:val="Intense Reference"/>
    <w:basedOn w:val="Tipodeletrapredefinidodopargrafo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Pr>
      <w:b/>
      <w:bCs/>
      <w:caps w:val="0"/>
      <w:smallCaps/>
      <w:spacing w:val="10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paragraph" w:styleId="Rodap">
    <w:name w:val="footer"/>
    <w:basedOn w:val="Normal"/>
    <w:link w:val="Rodap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paragraph" w:styleId="ndice1">
    <w:name w:val="toc 1"/>
    <w:basedOn w:val="Normal"/>
    <w:next w:val="Normal"/>
    <w:autoRedefine/>
    <w:uiPriority w:val="39"/>
    <w:unhideWhenUsed/>
    <w:rsid w:val="00FE431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E4316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FE4316"/>
    <w:rPr>
      <w:color w:val="3399FF" w:themeColor="hyperlink"/>
      <w:u w:val="single"/>
    </w:rPr>
  </w:style>
  <w:style w:type="table" w:styleId="TabelacomGrelha">
    <w:name w:val="Table Grid"/>
    <w:basedOn w:val="Tabelanormal"/>
    <w:uiPriority w:val="59"/>
    <w:rsid w:val="00812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NoResolvida">
    <w:name w:val="Unresolved Mention"/>
    <w:basedOn w:val="Tipodeletrapredefinidodopargrafo"/>
    <w:uiPriority w:val="99"/>
    <w:semiHidden/>
    <w:unhideWhenUsed/>
    <w:rsid w:val="001863D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43B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github.com/RQAmaral/ADVANCED_DATABASE_SYSTEMS_COM519_ASSESSMENT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localhost:3000/home" TargetMode="Externa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uechr\AppData\Roaming\Microsoft\Templates\Executive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C7DB5C510EA4165A67ECF1DCD4D8A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86D817-C5FE-4B9E-96ED-82A5F1A5B988}"/>
      </w:docPartPr>
      <w:docPartBody>
        <w:p w:rsidR="005828B5" w:rsidRDefault="00DA683D" w:rsidP="00DA683D">
          <w:pPr>
            <w:pStyle w:val="DC7DB5C510EA4165A67ECF1DCD4D8ABB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GSMinchoE">
    <w:altName w:val="HGS明朝E"/>
    <w:charset w:val="80"/>
    <w:family w:val="roman"/>
    <w:pitch w:val="variable"/>
    <w:sig w:usb0="E00002FF" w:usb1="2AC7EDFE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45F5"/>
    <w:rsid w:val="000E4CD1"/>
    <w:rsid w:val="002045F5"/>
    <w:rsid w:val="00372E8D"/>
    <w:rsid w:val="0038240C"/>
    <w:rsid w:val="005828B5"/>
    <w:rsid w:val="009459FB"/>
    <w:rsid w:val="009E1F15"/>
    <w:rsid w:val="00CC511C"/>
    <w:rsid w:val="00DA683D"/>
    <w:rsid w:val="00DB3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4472C4" w:themeColor="accent1"/>
      <w:sz w:val="32"/>
      <w:szCs w:val="32"/>
      <w:lang w:val="en-US" w:eastAsia="ja-JP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4546A" w:themeColor="text2"/>
      <w:sz w:val="28"/>
      <w:szCs w:val="26"/>
      <w:lang w:val="en-US" w:eastAsia="ja-JP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44546A" w:themeColor="text2"/>
      <w:lang w:val="en-US"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bCs/>
      <w:i/>
      <w:color w:val="4472C4" w:themeColor="accent1"/>
      <w:sz w:val="32"/>
      <w:szCs w:val="32"/>
      <w:lang w:val="en-US" w:eastAsia="ja-JP"/>
    </w:r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eastAsiaTheme="majorEastAsia" w:hAnsiTheme="majorHAnsi" w:cstheme="majorBidi"/>
      <w:bCs/>
      <w:color w:val="44546A" w:themeColor="text2"/>
      <w:sz w:val="28"/>
      <w:szCs w:val="26"/>
      <w:lang w:val="en-US" w:eastAsia="ja-JP"/>
    </w:rPr>
  </w:style>
  <w:style w:type="character" w:customStyle="1" w:styleId="Ttulo3Carter">
    <w:name w:val="Título 3 Caráter"/>
    <w:basedOn w:val="Tipodeletrapredefinidodopargrafo"/>
    <w:link w:val="Ttulo3"/>
    <w:uiPriority w:val="9"/>
    <w:rPr>
      <w:rFonts w:eastAsiaTheme="majorEastAsia" w:cstheme="majorBidi"/>
      <w:b/>
      <w:bCs/>
      <w:caps/>
      <w:color w:val="44546A" w:themeColor="text2"/>
      <w:lang w:val="en-US" w:eastAsia="en-US"/>
    </w:rPr>
  </w:style>
  <w:style w:type="paragraph" w:customStyle="1" w:styleId="DC7DB5C510EA4165A67ECF1DCD4D8ABB">
    <w:name w:val="DC7DB5C510EA4165A67ECF1DCD4D8ABB"/>
    <w:rsid w:val="00DA683D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409DF20A20434B91813B9413D819A5" ma:contentTypeVersion="12" ma:contentTypeDescription="Create a new document." ma:contentTypeScope="" ma:versionID="7484eb8177893099a89abc553d117d9d">
  <xsd:schema xmlns:xsd="http://www.w3.org/2001/XMLSchema" xmlns:xs="http://www.w3.org/2001/XMLSchema" xmlns:p="http://schemas.microsoft.com/office/2006/metadata/properties" xmlns:ns3="4a103b8c-98e9-4fb9-a9f4-052beb1d8750" xmlns:ns4="d7e0e616-5e9d-49ef-86d0-6f68e76912a6" targetNamespace="http://schemas.microsoft.com/office/2006/metadata/properties" ma:root="true" ma:fieldsID="691c3ea101f9c732bc8f422f45d3910a" ns3:_="" ns4:_="">
    <xsd:import namespace="4a103b8c-98e9-4fb9-a9f4-052beb1d8750"/>
    <xsd:import namespace="d7e0e616-5e9d-49ef-86d0-6f68e76912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103b8c-98e9-4fb9-a9f4-052beb1d87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e0e616-5e9d-49ef-86d0-6f68e76912a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3C601D6-C199-488C-A4DC-036C667043A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1D2923D6-87BE-4C45-8F49-E49ECBCEA6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103b8c-98e9-4fb9-a9f4-052beb1d8750"/>
    <ds:schemaRef ds:uri="d7e0e616-5e9d-49ef-86d0-6f68e76912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948E6A6-DB4F-477F-A41E-623B99ED2B3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DC5CC06-D8D5-4B85-929C-39D8E9E05D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ExecutiveReport.dotx</Template>
  <TotalTime>310</TotalTime>
  <Pages>13</Pages>
  <Words>903</Words>
  <Characters>5150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AI COM526 Software Prototype and Report (AE2)</vt:lpstr>
      <vt:lpstr>Introduction to AI COM526 Software Prototype and Report (AE2)</vt:lpstr>
    </vt:vector>
  </TitlesOfParts>
  <Company>Microsoft</Company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Database Systems (COM519) Rodrigo Queiroga Amaral</dc:title>
  <dc:subject>Your student number + Name</dc:subject>
  <dc:creator>Christian Sauer</dc:creator>
  <cp:lastModifiedBy>Tiago Queiroga Amaral</cp:lastModifiedBy>
  <cp:revision>168</cp:revision>
  <cp:lastPrinted>2009-08-05T20:41:00Z</cp:lastPrinted>
  <dcterms:created xsi:type="dcterms:W3CDTF">2022-01-11T14:57:00Z</dcterms:created>
  <dcterms:modified xsi:type="dcterms:W3CDTF">2022-01-20T21:52:00Z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  <property fmtid="{D5CDD505-2E9C-101B-9397-08002B2CF9AE}" pid="3" name="ContentTypeId">
    <vt:lpwstr>0x010100FA409DF20A20434B91813B9413D819A5</vt:lpwstr>
  </property>
</Properties>
</file>